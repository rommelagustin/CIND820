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308610"/>
        <w:docPartObj>
          <w:docPartGallery w:val="Cover Pages"/>
          <w:docPartUnique/>
        </w:docPartObj>
      </w:sdtPr>
      <w:sdtEndPr>
        <w:rPr>
          <w:b/>
        </w:rPr>
      </w:sdtEndPr>
      <w:sdtContent>
        <w:p w14:paraId="307B2EB5" w14:textId="2B859D16" w:rsidR="00882E0B" w:rsidRDefault="00882E0B"/>
        <w:p w14:paraId="4C3948E2" w14:textId="49826C68" w:rsidR="00882E0B" w:rsidRDefault="00882E0B">
          <w:pPr>
            <w:spacing w:after="0" w:line="240" w:lineRule="auto"/>
          </w:pPr>
          <w:r>
            <w:rPr>
              <w:noProof/>
            </w:rPr>
            <mc:AlternateContent>
              <mc:Choice Requires="wps">
                <w:drawing>
                  <wp:anchor distT="0" distB="0" distL="114300" distR="114300" simplePos="0" relativeHeight="251662336" behindDoc="0" locked="0" layoutInCell="1" allowOverlap="1" wp14:anchorId="384CAE6C" wp14:editId="70CC326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8T00:00:00Z">
                                    <w:dateFormat w:val="MMMM d, yyyy"/>
                                    <w:lid w:val="en-US"/>
                                    <w:storeMappedDataAs w:val="dateTime"/>
                                    <w:calendar w:val="gregorian"/>
                                  </w:date>
                                </w:sdtPr>
                                <w:sdtEndPr/>
                                <w:sdtContent>
                                  <w:p w14:paraId="4CADF179" w14:textId="7A99BB2F" w:rsidR="00882E0B" w:rsidRDefault="001E6D72">
                                    <w:pPr>
                                      <w:pStyle w:val="NoSpacing"/>
                                      <w:jc w:val="right"/>
                                      <w:rPr>
                                        <w:caps/>
                                        <w:color w:val="323E4F" w:themeColor="text2" w:themeShade="BF"/>
                                        <w:sz w:val="40"/>
                                        <w:szCs w:val="40"/>
                                      </w:rPr>
                                    </w:pPr>
                                    <w:r>
                                      <w:rPr>
                                        <w:caps/>
                                        <w:color w:val="323E4F" w:themeColor="text2" w:themeShade="BF"/>
                                        <w:sz w:val="40"/>
                                        <w:szCs w:val="40"/>
                                        <w:lang w:val="en-US"/>
                                      </w:rPr>
                                      <w:t>November 8,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84CAE6C"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8T00:00:00Z">
                              <w:dateFormat w:val="MMMM d, yyyy"/>
                              <w:lid w:val="en-US"/>
                              <w:storeMappedDataAs w:val="dateTime"/>
                              <w:calendar w:val="gregorian"/>
                            </w:date>
                          </w:sdtPr>
                          <w:sdtEndPr/>
                          <w:sdtContent>
                            <w:p w14:paraId="4CADF179" w14:textId="7A99BB2F" w:rsidR="00882E0B" w:rsidRDefault="001E6D72">
                              <w:pPr>
                                <w:pStyle w:val="NoSpacing"/>
                                <w:jc w:val="right"/>
                                <w:rPr>
                                  <w:caps/>
                                  <w:color w:val="323E4F" w:themeColor="text2" w:themeShade="BF"/>
                                  <w:sz w:val="40"/>
                                  <w:szCs w:val="40"/>
                                </w:rPr>
                              </w:pPr>
                              <w:r>
                                <w:rPr>
                                  <w:caps/>
                                  <w:color w:val="323E4F" w:themeColor="text2" w:themeShade="BF"/>
                                  <w:sz w:val="40"/>
                                  <w:szCs w:val="40"/>
                                  <w:lang w:val="en-US"/>
                                </w:rPr>
                                <w:t>November 8,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4B6CEE4" wp14:editId="542BFEA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1593F6" w14:textId="7B89FA0D" w:rsidR="00882E0B" w:rsidRDefault="00882E0B">
                                    <w:pPr>
                                      <w:pStyle w:val="NoSpacing"/>
                                      <w:jc w:val="right"/>
                                      <w:rPr>
                                        <w:caps/>
                                        <w:color w:val="262626" w:themeColor="text1" w:themeTint="D9"/>
                                        <w:sz w:val="28"/>
                                        <w:szCs w:val="28"/>
                                      </w:rPr>
                                    </w:pPr>
                                    <w:r>
                                      <w:rPr>
                                        <w:caps/>
                                        <w:color w:val="262626" w:themeColor="text1" w:themeTint="D9"/>
                                        <w:sz w:val="28"/>
                                        <w:szCs w:val="28"/>
                                      </w:rPr>
                                      <w:t>supervisor: Ceni babAoglu, phd</w:t>
                                    </w:r>
                                  </w:p>
                                </w:sdtContent>
                              </w:sdt>
                              <w:p w14:paraId="7EDA1882" w14:textId="10D04ABA" w:rsidR="00882E0B" w:rsidRDefault="00C51E1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82E0B">
                                      <w:rPr>
                                        <w:caps/>
                                        <w:color w:val="262626" w:themeColor="text1" w:themeTint="D9"/>
                                        <w:sz w:val="20"/>
                                        <w:szCs w:val="20"/>
                                      </w:rPr>
                                      <w:t>Ryerson University</w:t>
                                    </w:r>
                                  </w:sdtContent>
                                </w:sdt>
                              </w:p>
                              <w:p w14:paraId="0FEB32C2" w14:textId="6EE570DE" w:rsidR="00882E0B" w:rsidRDefault="00C51E17">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BA5AA6">
                                      <w:rPr>
                                        <w:color w:val="262626" w:themeColor="text1" w:themeTint="D9"/>
                                        <w:sz w:val="20"/>
                                        <w:szCs w:val="20"/>
                                      </w:rPr>
                                      <w:t xml:space="preserve">     </w:t>
                                    </w:r>
                                  </w:sdtContent>
                                </w:sdt>
                                <w:r w:rsidR="00882E0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4B6CEE4"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1593F6" w14:textId="7B89FA0D" w:rsidR="00882E0B" w:rsidRDefault="00882E0B">
                              <w:pPr>
                                <w:pStyle w:val="NoSpacing"/>
                                <w:jc w:val="right"/>
                                <w:rPr>
                                  <w:caps/>
                                  <w:color w:val="262626" w:themeColor="text1" w:themeTint="D9"/>
                                  <w:sz w:val="28"/>
                                  <w:szCs w:val="28"/>
                                </w:rPr>
                              </w:pPr>
                              <w:r>
                                <w:rPr>
                                  <w:caps/>
                                  <w:color w:val="262626" w:themeColor="text1" w:themeTint="D9"/>
                                  <w:sz w:val="28"/>
                                  <w:szCs w:val="28"/>
                                </w:rPr>
                                <w:t>supervisor: Ceni babAoglu, phd</w:t>
                              </w:r>
                            </w:p>
                          </w:sdtContent>
                        </w:sdt>
                        <w:p w14:paraId="7EDA1882" w14:textId="10D04ABA" w:rsidR="00882E0B" w:rsidRDefault="00034BF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82E0B">
                                <w:rPr>
                                  <w:caps/>
                                  <w:color w:val="262626" w:themeColor="text1" w:themeTint="D9"/>
                                  <w:sz w:val="20"/>
                                  <w:szCs w:val="20"/>
                                </w:rPr>
                                <w:t>Ryerson University</w:t>
                              </w:r>
                            </w:sdtContent>
                          </w:sdt>
                        </w:p>
                        <w:p w14:paraId="0FEB32C2" w14:textId="6EE570DE" w:rsidR="00882E0B" w:rsidRDefault="00034BF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BA5AA6">
                                <w:rPr>
                                  <w:color w:val="262626" w:themeColor="text1" w:themeTint="D9"/>
                                  <w:sz w:val="20"/>
                                  <w:szCs w:val="20"/>
                                </w:rPr>
                                <w:t xml:space="preserve">     </w:t>
                              </w:r>
                            </w:sdtContent>
                          </w:sdt>
                          <w:r w:rsidR="00882E0B">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6D465B8" wp14:editId="0D4F07A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6F5F2" w14:textId="43EF17D7" w:rsidR="00882E0B" w:rsidRDefault="00C51E1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82E0B">
                                      <w:rPr>
                                        <w:caps/>
                                        <w:color w:val="323E4F" w:themeColor="text2" w:themeShade="BF"/>
                                        <w:sz w:val="52"/>
                                        <w:szCs w:val="52"/>
                                      </w:rPr>
                                      <w:t>Predicting rental rate growth in the canadian market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F162AF8" w14:textId="11DFAE86" w:rsidR="00882E0B" w:rsidRDefault="002C6F0F">
                                    <w:pPr>
                                      <w:pStyle w:val="NoSpacing"/>
                                      <w:jc w:val="right"/>
                                      <w:rPr>
                                        <w:smallCaps/>
                                        <w:color w:val="44546A" w:themeColor="text2"/>
                                        <w:sz w:val="36"/>
                                        <w:szCs w:val="36"/>
                                      </w:rPr>
                                    </w:pPr>
                                    <w:r>
                                      <w:rPr>
                                        <w:smallCaps/>
                                        <w:color w:val="44546A" w:themeColor="text2"/>
                                        <w:sz w:val="36"/>
                                        <w:szCs w:val="36"/>
                                      </w:rPr>
                                      <w:t>Rommel Agustin 500884909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6D465B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4D06F5F2" w14:textId="43EF17D7" w:rsidR="00882E0B" w:rsidRDefault="00083FD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82E0B">
                                <w:rPr>
                                  <w:caps/>
                                  <w:color w:val="323E4F" w:themeColor="text2" w:themeShade="BF"/>
                                  <w:sz w:val="52"/>
                                  <w:szCs w:val="52"/>
                                </w:rPr>
                                <w:t>Predicting rental rate growth in the canadian market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F162AF8" w14:textId="11DFAE86" w:rsidR="00882E0B" w:rsidRDefault="002C6F0F">
                              <w:pPr>
                                <w:pStyle w:val="NoSpacing"/>
                                <w:jc w:val="right"/>
                                <w:rPr>
                                  <w:smallCaps/>
                                  <w:color w:val="44546A" w:themeColor="text2"/>
                                  <w:sz w:val="36"/>
                                  <w:szCs w:val="36"/>
                                </w:rPr>
                              </w:pPr>
                              <w:r>
                                <w:rPr>
                                  <w:smallCaps/>
                                  <w:color w:val="44546A" w:themeColor="text2"/>
                                  <w:sz w:val="36"/>
                                  <w:szCs w:val="36"/>
                                </w:rPr>
                                <w:t>Rommel Agustin 500884909</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BE57A45" wp14:editId="1D90726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3D7770D"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200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004c9b [3204]" stroked="f" strokeweight="1pt">
                      <o:lock v:ext="edit" aspectratio="t"/>
                    </v:rect>
                    <w10:wrap anchorx="page" anchory="page"/>
                  </v:group>
                </w:pict>
              </mc:Fallback>
            </mc:AlternateContent>
          </w:r>
          <w:r>
            <w:rPr>
              <w:b/>
            </w:rPr>
            <w:br w:type="page"/>
          </w:r>
        </w:p>
      </w:sdtContent>
    </w:sdt>
    <w:p w14:paraId="73D9F167" w14:textId="323F94B9" w:rsidR="00D065B3" w:rsidRPr="007D430C" w:rsidRDefault="00D065B3" w:rsidP="00EF409F">
      <w:pPr>
        <w:pStyle w:val="TOCHeading"/>
      </w:pPr>
      <w:r>
        <w:lastRenderedPageBreak/>
        <w:t>Table of Contents</w:t>
      </w:r>
    </w:p>
    <w:p w14:paraId="23B8CCD8" w14:textId="42EDB09C" w:rsidR="008C3411" w:rsidRDefault="00A11CB1">
      <w:pPr>
        <w:pStyle w:val="TOC1"/>
        <w:rPr>
          <w:rFonts w:asciiTheme="minorHAnsi" w:eastAsiaTheme="minorEastAsia" w:hAnsiTheme="minorHAnsi" w:cstheme="minorBidi"/>
          <w:b w:val="0"/>
          <w:noProof/>
          <w:color w:val="auto"/>
          <w:sz w:val="22"/>
          <w:szCs w:val="22"/>
          <w:lang w:eastAsia="en-CA"/>
        </w:rPr>
      </w:pPr>
      <w:r>
        <w:rPr>
          <w:bCs/>
        </w:rPr>
        <w:fldChar w:fldCharType="begin"/>
      </w:r>
      <w:r w:rsidR="009B7998">
        <w:rPr>
          <w:bCs/>
        </w:rPr>
        <w:instrText xml:space="preserve"> TOC \o "1-3" \h \z \u </w:instrText>
      </w:r>
      <w:r>
        <w:rPr>
          <w:bCs/>
        </w:rPr>
        <w:fldChar w:fldCharType="separate"/>
      </w:r>
      <w:hyperlink w:anchor="_Toc87191623" w:history="1">
        <w:r w:rsidR="008C3411" w:rsidRPr="001310CA">
          <w:rPr>
            <w:rStyle w:val="Hyperlink"/>
            <w:noProof/>
          </w:rPr>
          <w:t>RECAP OF OBJECTIVE</w:t>
        </w:r>
        <w:r w:rsidR="008C3411">
          <w:rPr>
            <w:noProof/>
            <w:webHidden/>
          </w:rPr>
          <w:tab/>
        </w:r>
        <w:r w:rsidR="008C3411">
          <w:rPr>
            <w:noProof/>
            <w:webHidden/>
          </w:rPr>
          <w:fldChar w:fldCharType="begin"/>
        </w:r>
        <w:r w:rsidR="008C3411">
          <w:rPr>
            <w:noProof/>
            <w:webHidden/>
          </w:rPr>
          <w:instrText xml:space="preserve"> PAGEREF _Toc87191623 \h </w:instrText>
        </w:r>
        <w:r w:rsidR="008C3411">
          <w:rPr>
            <w:noProof/>
            <w:webHidden/>
          </w:rPr>
        </w:r>
        <w:r w:rsidR="008C3411">
          <w:rPr>
            <w:noProof/>
            <w:webHidden/>
          </w:rPr>
          <w:fldChar w:fldCharType="separate"/>
        </w:r>
        <w:r w:rsidR="008C3411">
          <w:rPr>
            <w:noProof/>
            <w:webHidden/>
          </w:rPr>
          <w:t>3</w:t>
        </w:r>
        <w:r w:rsidR="008C3411">
          <w:rPr>
            <w:noProof/>
            <w:webHidden/>
          </w:rPr>
          <w:fldChar w:fldCharType="end"/>
        </w:r>
      </w:hyperlink>
    </w:p>
    <w:p w14:paraId="039736A4" w14:textId="339CDA0B"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4" w:history="1">
        <w:r w:rsidRPr="001310CA">
          <w:rPr>
            <w:rStyle w:val="Hyperlink"/>
            <w:bCs/>
            <w:noProof/>
          </w:rPr>
          <w:t>Research Question</w:t>
        </w:r>
        <w:r>
          <w:rPr>
            <w:noProof/>
            <w:webHidden/>
          </w:rPr>
          <w:tab/>
        </w:r>
        <w:r>
          <w:rPr>
            <w:noProof/>
            <w:webHidden/>
          </w:rPr>
          <w:fldChar w:fldCharType="begin"/>
        </w:r>
        <w:r>
          <w:rPr>
            <w:noProof/>
            <w:webHidden/>
          </w:rPr>
          <w:instrText xml:space="preserve"> PAGEREF _Toc87191624 \h </w:instrText>
        </w:r>
        <w:r>
          <w:rPr>
            <w:noProof/>
            <w:webHidden/>
          </w:rPr>
        </w:r>
        <w:r>
          <w:rPr>
            <w:noProof/>
            <w:webHidden/>
          </w:rPr>
          <w:fldChar w:fldCharType="separate"/>
        </w:r>
        <w:r>
          <w:rPr>
            <w:noProof/>
            <w:webHidden/>
          </w:rPr>
          <w:t>3</w:t>
        </w:r>
        <w:r>
          <w:rPr>
            <w:noProof/>
            <w:webHidden/>
          </w:rPr>
          <w:fldChar w:fldCharType="end"/>
        </w:r>
      </w:hyperlink>
    </w:p>
    <w:p w14:paraId="5B17DF95" w14:textId="3C056215" w:rsidR="008C3411" w:rsidRDefault="008C3411">
      <w:pPr>
        <w:pStyle w:val="TOC1"/>
        <w:rPr>
          <w:rFonts w:asciiTheme="minorHAnsi" w:eastAsiaTheme="minorEastAsia" w:hAnsiTheme="minorHAnsi" w:cstheme="minorBidi"/>
          <w:b w:val="0"/>
          <w:noProof/>
          <w:color w:val="auto"/>
          <w:sz w:val="22"/>
          <w:szCs w:val="22"/>
          <w:lang w:eastAsia="en-CA"/>
        </w:rPr>
      </w:pPr>
      <w:hyperlink w:anchor="_Toc87191625" w:history="1">
        <w:r w:rsidRPr="001310CA">
          <w:rPr>
            <w:rStyle w:val="Hyperlink"/>
            <w:noProof/>
          </w:rPr>
          <w:t>DATA ANALYSES AND PREPARATION</w:t>
        </w:r>
        <w:r>
          <w:rPr>
            <w:noProof/>
            <w:webHidden/>
          </w:rPr>
          <w:tab/>
        </w:r>
        <w:r>
          <w:rPr>
            <w:noProof/>
            <w:webHidden/>
          </w:rPr>
          <w:fldChar w:fldCharType="begin"/>
        </w:r>
        <w:r>
          <w:rPr>
            <w:noProof/>
            <w:webHidden/>
          </w:rPr>
          <w:instrText xml:space="preserve"> PAGEREF _Toc87191625 \h </w:instrText>
        </w:r>
        <w:r>
          <w:rPr>
            <w:noProof/>
            <w:webHidden/>
          </w:rPr>
        </w:r>
        <w:r>
          <w:rPr>
            <w:noProof/>
            <w:webHidden/>
          </w:rPr>
          <w:fldChar w:fldCharType="separate"/>
        </w:r>
        <w:r>
          <w:rPr>
            <w:noProof/>
            <w:webHidden/>
          </w:rPr>
          <w:t>4</w:t>
        </w:r>
        <w:r>
          <w:rPr>
            <w:noProof/>
            <w:webHidden/>
          </w:rPr>
          <w:fldChar w:fldCharType="end"/>
        </w:r>
      </w:hyperlink>
    </w:p>
    <w:p w14:paraId="3DE94533" w14:textId="5D385016"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6" w:history="1">
        <w:r w:rsidRPr="001310CA">
          <w:rPr>
            <w:rStyle w:val="Hyperlink"/>
            <w:bCs/>
            <w:i/>
            <w:iCs/>
            <w:noProof/>
          </w:rPr>
          <w:t>Dataset 1</w:t>
        </w:r>
        <w:r>
          <w:rPr>
            <w:noProof/>
            <w:webHidden/>
          </w:rPr>
          <w:tab/>
        </w:r>
        <w:r>
          <w:rPr>
            <w:noProof/>
            <w:webHidden/>
          </w:rPr>
          <w:fldChar w:fldCharType="begin"/>
        </w:r>
        <w:r>
          <w:rPr>
            <w:noProof/>
            <w:webHidden/>
          </w:rPr>
          <w:instrText xml:space="preserve"> PAGEREF _Toc87191626 \h </w:instrText>
        </w:r>
        <w:r>
          <w:rPr>
            <w:noProof/>
            <w:webHidden/>
          </w:rPr>
        </w:r>
        <w:r>
          <w:rPr>
            <w:noProof/>
            <w:webHidden/>
          </w:rPr>
          <w:fldChar w:fldCharType="separate"/>
        </w:r>
        <w:r>
          <w:rPr>
            <w:noProof/>
            <w:webHidden/>
          </w:rPr>
          <w:t>4</w:t>
        </w:r>
        <w:r>
          <w:rPr>
            <w:noProof/>
            <w:webHidden/>
          </w:rPr>
          <w:fldChar w:fldCharType="end"/>
        </w:r>
      </w:hyperlink>
    </w:p>
    <w:p w14:paraId="391088D9" w14:textId="518C49D8"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7" w:history="1">
        <w:r w:rsidRPr="001310CA">
          <w:rPr>
            <w:rStyle w:val="Hyperlink"/>
            <w:bCs/>
            <w:noProof/>
          </w:rPr>
          <w:t>Initial Review</w:t>
        </w:r>
        <w:r>
          <w:rPr>
            <w:noProof/>
            <w:webHidden/>
          </w:rPr>
          <w:tab/>
        </w:r>
        <w:r>
          <w:rPr>
            <w:noProof/>
            <w:webHidden/>
          </w:rPr>
          <w:fldChar w:fldCharType="begin"/>
        </w:r>
        <w:r>
          <w:rPr>
            <w:noProof/>
            <w:webHidden/>
          </w:rPr>
          <w:instrText xml:space="preserve"> PAGEREF _Toc87191627 \h </w:instrText>
        </w:r>
        <w:r>
          <w:rPr>
            <w:noProof/>
            <w:webHidden/>
          </w:rPr>
        </w:r>
        <w:r>
          <w:rPr>
            <w:noProof/>
            <w:webHidden/>
          </w:rPr>
          <w:fldChar w:fldCharType="separate"/>
        </w:r>
        <w:r>
          <w:rPr>
            <w:noProof/>
            <w:webHidden/>
          </w:rPr>
          <w:t>4</w:t>
        </w:r>
        <w:r>
          <w:rPr>
            <w:noProof/>
            <w:webHidden/>
          </w:rPr>
          <w:fldChar w:fldCharType="end"/>
        </w:r>
      </w:hyperlink>
    </w:p>
    <w:p w14:paraId="4A5EC612" w14:textId="275F4FB3"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8" w:history="1">
        <w:r w:rsidRPr="001310CA">
          <w:rPr>
            <w:rStyle w:val="Hyperlink"/>
            <w:bCs/>
            <w:noProof/>
          </w:rPr>
          <w:t>Analyses and Preparation</w:t>
        </w:r>
        <w:r>
          <w:rPr>
            <w:noProof/>
            <w:webHidden/>
          </w:rPr>
          <w:tab/>
        </w:r>
        <w:r>
          <w:rPr>
            <w:noProof/>
            <w:webHidden/>
          </w:rPr>
          <w:fldChar w:fldCharType="begin"/>
        </w:r>
        <w:r>
          <w:rPr>
            <w:noProof/>
            <w:webHidden/>
          </w:rPr>
          <w:instrText xml:space="preserve"> PAGEREF _Toc87191628 \h </w:instrText>
        </w:r>
        <w:r>
          <w:rPr>
            <w:noProof/>
            <w:webHidden/>
          </w:rPr>
        </w:r>
        <w:r>
          <w:rPr>
            <w:noProof/>
            <w:webHidden/>
          </w:rPr>
          <w:fldChar w:fldCharType="separate"/>
        </w:r>
        <w:r>
          <w:rPr>
            <w:noProof/>
            <w:webHidden/>
          </w:rPr>
          <w:t>5</w:t>
        </w:r>
        <w:r>
          <w:rPr>
            <w:noProof/>
            <w:webHidden/>
          </w:rPr>
          <w:fldChar w:fldCharType="end"/>
        </w:r>
      </w:hyperlink>
    </w:p>
    <w:p w14:paraId="30E18731" w14:textId="1C0C2049"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29" w:history="1">
        <w:r w:rsidRPr="001310CA">
          <w:rPr>
            <w:rStyle w:val="Hyperlink"/>
            <w:bCs/>
            <w:i/>
            <w:iCs/>
            <w:noProof/>
          </w:rPr>
          <w:t>Dataset 2</w:t>
        </w:r>
        <w:r>
          <w:rPr>
            <w:noProof/>
            <w:webHidden/>
          </w:rPr>
          <w:tab/>
        </w:r>
        <w:r>
          <w:rPr>
            <w:noProof/>
            <w:webHidden/>
          </w:rPr>
          <w:fldChar w:fldCharType="begin"/>
        </w:r>
        <w:r>
          <w:rPr>
            <w:noProof/>
            <w:webHidden/>
          </w:rPr>
          <w:instrText xml:space="preserve"> PAGEREF _Toc87191629 \h </w:instrText>
        </w:r>
        <w:r>
          <w:rPr>
            <w:noProof/>
            <w:webHidden/>
          </w:rPr>
        </w:r>
        <w:r>
          <w:rPr>
            <w:noProof/>
            <w:webHidden/>
          </w:rPr>
          <w:fldChar w:fldCharType="separate"/>
        </w:r>
        <w:r>
          <w:rPr>
            <w:noProof/>
            <w:webHidden/>
          </w:rPr>
          <w:t>8</w:t>
        </w:r>
        <w:r>
          <w:rPr>
            <w:noProof/>
            <w:webHidden/>
          </w:rPr>
          <w:fldChar w:fldCharType="end"/>
        </w:r>
      </w:hyperlink>
    </w:p>
    <w:p w14:paraId="570C36CB" w14:textId="755EACAD"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0" w:history="1">
        <w:r w:rsidRPr="001310CA">
          <w:rPr>
            <w:rStyle w:val="Hyperlink"/>
            <w:bCs/>
            <w:noProof/>
          </w:rPr>
          <w:t>Initial Review</w:t>
        </w:r>
        <w:r>
          <w:rPr>
            <w:noProof/>
            <w:webHidden/>
          </w:rPr>
          <w:tab/>
        </w:r>
        <w:r>
          <w:rPr>
            <w:noProof/>
            <w:webHidden/>
          </w:rPr>
          <w:fldChar w:fldCharType="begin"/>
        </w:r>
        <w:r>
          <w:rPr>
            <w:noProof/>
            <w:webHidden/>
          </w:rPr>
          <w:instrText xml:space="preserve"> PAGEREF _Toc87191630 \h </w:instrText>
        </w:r>
        <w:r>
          <w:rPr>
            <w:noProof/>
            <w:webHidden/>
          </w:rPr>
        </w:r>
        <w:r>
          <w:rPr>
            <w:noProof/>
            <w:webHidden/>
          </w:rPr>
          <w:fldChar w:fldCharType="separate"/>
        </w:r>
        <w:r>
          <w:rPr>
            <w:noProof/>
            <w:webHidden/>
          </w:rPr>
          <w:t>8</w:t>
        </w:r>
        <w:r>
          <w:rPr>
            <w:noProof/>
            <w:webHidden/>
          </w:rPr>
          <w:fldChar w:fldCharType="end"/>
        </w:r>
      </w:hyperlink>
    </w:p>
    <w:p w14:paraId="0A9EFB57" w14:textId="51E74FAD"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1" w:history="1">
        <w:r w:rsidRPr="001310CA">
          <w:rPr>
            <w:rStyle w:val="Hyperlink"/>
            <w:bCs/>
            <w:noProof/>
          </w:rPr>
          <w:t>Analyses and Preparation</w:t>
        </w:r>
        <w:r>
          <w:rPr>
            <w:noProof/>
            <w:webHidden/>
          </w:rPr>
          <w:tab/>
        </w:r>
        <w:r>
          <w:rPr>
            <w:noProof/>
            <w:webHidden/>
          </w:rPr>
          <w:fldChar w:fldCharType="begin"/>
        </w:r>
        <w:r>
          <w:rPr>
            <w:noProof/>
            <w:webHidden/>
          </w:rPr>
          <w:instrText xml:space="preserve"> PAGEREF _Toc87191631 \h </w:instrText>
        </w:r>
        <w:r>
          <w:rPr>
            <w:noProof/>
            <w:webHidden/>
          </w:rPr>
        </w:r>
        <w:r>
          <w:rPr>
            <w:noProof/>
            <w:webHidden/>
          </w:rPr>
          <w:fldChar w:fldCharType="separate"/>
        </w:r>
        <w:r>
          <w:rPr>
            <w:noProof/>
            <w:webHidden/>
          </w:rPr>
          <w:t>9</w:t>
        </w:r>
        <w:r>
          <w:rPr>
            <w:noProof/>
            <w:webHidden/>
          </w:rPr>
          <w:fldChar w:fldCharType="end"/>
        </w:r>
      </w:hyperlink>
    </w:p>
    <w:p w14:paraId="101CFA2C" w14:textId="494ECC64"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2" w:history="1">
        <w:r w:rsidRPr="001310CA">
          <w:rPr>
            <w:rStyle w:val="Hyperlink"/>
            <w:bCs/>
            <w:i/>
            <w:iCs/>
            <w:noProof/>
          </w:rPr>
          <w:t>Dataset 3</w:t>
        </w:r>
        <w:r>
          <w:rPr>
            <w:noProof/>
            <w:webHidden/>
          </w:rPr>
          <w:tab/>
        </w:r>
        <w:r>
          <w:rPr>
            <w:noProof/>
            <w:webHidden/>
          </w:rPr>
          <w:fldChar w:fldCharType="begin"/>
        </w:r>
        <w:r>
          <w:rPr>
            <w:noProof/>
            <w:webHidden/>
          </w:rPr>
          <w:instrText xml:space="preserve"> PAGEREF _Toc87191632 \h </w:instrText>
        </w:r>
        <w:r>
          <w:rPr>
            <w:noProof/>
            <w:webHidden/>
          </w:rPr>
        </w:r>
        <w:r>
          <w:rPr>
            <w:noProof/>
            <w:webHidden/>
          </w:rPr>
          <w:fldChar w:fldCharType="separate"/>
        </w:r>
        <w:r>
          <w:rPr>
            <w:noProof/>
            <w:webHidden/>
          </w:rPr>
          <w:t>12</w:t>
        </w:r>
        <w:r>
          <w:rPr>
            <w:noProof/>
            <w:webHidden/>
          </w:rPr>
          <w:fldChar w:fldCharType="end"/>
        </w:r>
      </w:hyperlink>
    </w:p>
    <w:p w14:paraId="42B61AFD" w14:textId="6D999191"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3" w:history="1">
        <w:r w:rsidRPr="001310CA">
          <w:rPr>
            <w:rStyle w:val="Hyperlink"/>
            <w:bCs/>
            <w:noProof/>
          </w:rPr>
          <w:t>Initial Review</w:t>
        </w:r>
        <w:r>
          <w:rPr>
            <w:noProof/>
            <w:webHidden/>
          </w:rPr>
          <w:tab/>
        </w:r>
        <w:r>
          <w:rPr>
            <w:noProof/>
            <w:webHidden/>
          </w:rPr>
          <w:fldChar w:fldCharType="begin"/>
        </w:r>
        <w:r>
          <w:rPr>
            <w:noProof/>
            <w:webHidden/>
          </w:rPr>
          <w:instrText xml:space="preserve"> PAGEREF _Toc87191633 \h </w:instrText>
        </w:r>
        <w:r>
          <w:rPr>
            <w:noProof/>
            <w:webHidden/>
          </w:rPr>
        </w:r>
        <w:r>
          <w:rPr>
            <w:noProof/>
            <w:webHidden/>
          </w:rPr>
          <w:fldChar w:fldCharType="separate"/>
        </w:r>
        <w:r>
          <w:rPr>
            <w:noProof/>
            <w:webHidden/>
          </w:rPr>
          <w:t>13</w:t>
        </w:r>
        <w:r>
          <w:rPr>
            <w:noProof/>
            <w:webHidden/>
          </w:rPr>
          <w:fldChar w:fldCharType="end"/>
        </w:r>
      </w:hyperlink>
    </w:p>
    <w:p w14:paraId="5F362DCE" w14:textId="25439194"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4" w:history="1">
        <w:r w:rsidRPr="001310CA">
          <w:rPr>
            <w:rStyle w:val="Hyperlink"/>
            <w:bCs/>
            <w:noProof/>
          </w:rPr>
          <w:t>Analyses and Preparation</w:t>
        </w:r>
        <w:r>
          <w:rPr>
            <w:noProof/>
            <w:webHidden/>
          </w:rPr>
          <w:tab/>
        </w:r>
        <w:r>
          <w:rPr>
            <w:noProof/>
            <w:webHidden/>
          </w:rPr>
          <w:fldChar w:fldCharType="begin"/>
        </w:r>
        <w:r>
          <w:rPr>
            <w:noProof/>
            <w:webHidden/>
          </w:rPr>
          <w:instrText xml:space="preserve"> PAGEREF _Toc87191634 \h </w:instrText>
        </w:r>
        <w:r>
          <w:rPr>
            <w:noProof/>
            <w:webHidden/>
          </w:rPr>
        </w:r>
        <w:r>
          <w:rPr>
            <w:noProof/>
            <w:webHidden/>
          </w:rPr>
          <w:fldChar w:fldCharType="separate"/>
        </w:r>
        <w:r>
          <w:rPr>
            <w:noProof/>
            <w:webHidden/>
          </w:rPr>
          <w:t>13</w:t>
        </w:r>
        <w:r>
          <w:rPr>
            <w:noProof/>
            <w:webHidden/>
          </w:rPr>
          <w:fldChar w:fldCharType="end"/>
        </w:r>
      </w:hyperlink>
    </w:p>
    <w:p w14:paraId="3C882622" w14:textId="133A4130"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5" w:history="1">
        <w:r w:rsidRPr="001310CA">
          <w:rPr>
            <w:rStyle w:val="Hyperlink"/>
            <w:bCs/>
            <w:i/>
            <w:iCs/>
            <w:noProof/>
          </w:rPr>
          <w:t>Dataset 4</w:t>
        </w:r>
        <w:r>
          <w:rPr>
            <w:noProof/>
            <w:webHidden/>
          </w:rPr>
          <w:tab/>
        </w:r>
        <w:r>
          <w:rPr>
            <w:noProof/>
            <w:webHidden/>
          </w:rPr>
          <w:fldChar w:fldCharType="begin"/>
        </w:r>
        <w:r>
          <w:rPr>
            <w:noProof/>
            <w:webHidden/>
          </w:rPr>
          <w:instrText xml:space="preserve"> PAGEREF _Toc87191635 \h </w:instrText>
        </w:r>
        <w:r>
          <w:rPr>
            <w:noProof/>
            <w:webHidden/>
          </w:rPr>
        </w:r>
        <w:r>
          <w:rPr>
            <w:noProof/>
            <w:webHidden/>
          </w:rPr>
          <w:fldChar w:fldCharType="separate"/>
        </w:r>
        <w:r>
          <w:rPr>
            <w:noProof/>
            <w:webHidden/>
          </w:rPr>
          <w:t>16</w:t>
        </w:r>
        <w:r>
          <w:rPr>
            <w:noProof/>
            <w:webHidden/>
          </w:rPr>
          <w:fldChar w:fldCharType="end"/>
        </w:r>
      </w:hyperlink>
    </w:p>
    <w:p w14:paraId="4E2BA837" w14:textId="0C7B701C"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6" w:history="1">
        <w:r w:rsidRPr="001310CA">
          <w:rPr>
            <w:rStyle w:val="Hyperlink"/>
            <w:bCs/>
            <w:noProof/>
          </w:rPr>
          <w:t>Initial Review</w:t>
        </w:r>
        <w:r>
          <w:rPr>
            <w:noProof/>
            <w:webHidden/>
          </w:rPr>
          <w:tab/>
        </w:r>
        <w:r>
          <w:rPr>
            <w:noProof/>
            <w:webHidden/>
          </w:rPr>
          <w:fldChar w:fldCharType="begin"/>
        </w:r>
        <w:r>
          <w:rPr>
            <w:noProof/>
            <w:webHidden/>
          </w:rPr>
          <w:instrText xml:space="preserve"> PAGEREF _Toc87191636 \h </w:instrText>
        </w:r>
        <w:r>
          <w:rPr>
            <w:noProof/>
            <w:webHidden/>
          </w:rPr>
        </w:r>
        <w:r>
          <w:rPr>
            <w:noProof/>
            <w:webHidden/>
          </w:rPr>
          <w:fldChar w:fldCharType="separate"/>
        </w:r>
        <w:r>
          <w:rPr>
            <w:noProof/>
            <w:webHidden/>
          </w:rPr>
          <w:t>16</w:t>
        </w:r>
        <w:r>
          <w:rPr>
            <w:noProof/>
            <w:webHidden/>
          </w:rPr>
          <w:fldChar w:fldCharType="end"/>
        </w:r>
      </w:hyperlink>
    </w:p>
    <w:p w14:paraId="7BE112DB" w14:textId="09141166"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7" w:history="1">
        <w:r w:rsidRPr="001310CA">
          <w:rPr>
            <w:rStyle w:val="Hyperlink"/>
            <w:bCs/>
            <w:noProof/>
          </w:rPr>
          <w:t>Analyses and Preparation</w:t>
        </w:r>
        <w:r>
          <w:rPr>
            <w:noProof/>
            <w:webHidden/>
          </w:rPr>
          <w:tab/>
        </w:r>
        <w:r>
          <w:rPr>
            <w:noProof/>
            <w:webHidden/>
          </w:rPr>
          <w:fldChar w:fldCharType="begin"/>
        </w:r>
        <w:r>
          <w:rPr>
            <w:noProof/>
            <w:webHidden/>
          </w:rPr>
          <w:instrText xml:space="preserve"> PAGEREF _Toc87191637 \h </w:instrText>
        </w:r>
        <w:r>
          <w:rPr>
            <w:noProof/>
            <w:webHidden/>
          </w:rPr>
        </w:r>
        <w:r>
          <w:rPr>
            <w:noProof/>
            <w:webHidden/>
          </w:rPr>
          <w:fldChar w:fldCharType="separate"/>
        </w:r>
        <w:r>
          <w:rPr>
            <w:noProof/>
            <w:webHidden/>
          </w:rPr>
          <w:t>17</w:t>
        </w:r>
        <w:r>
          <w:rPr>
            <w:noProof/>
            <w:webHidden/>
          </w:rPr>
          <w:fldChar w:fldCharType="end"/>
        </w:r>
      </w:hyperlink>
    </w:p>
    <w:p w14:paraId="049D4357" w14:textId="6508EA26"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8" w:history="1">
        <w:r w:rsidRPr="001310CA">
          <w:rPr>
            <w:rStyle w:val="Hyperlink"/>
            <w:bCs/>
            <w:i/>
            <w:iCs/>
            <w:noProof/>
          </w:rPr>
          <w:t>4 Datasets Combined</w:t>
        </w:r>
        <w:r>
          <w:rPr>
            <w:noProof/>
            <w:webHidden/>
          </w:rPr>
          <w:tab/>
        </w:r>
        <w:r>
          <w:rPr>
            <w:noProof/>
            <w:webHidden/>
          </w:rPr>
          <w:fldChar w:fldCharType="begin"/>
        </w:r>
        <w:r>
          <w:rPr>
            <w:noProof/>
            <w:webHidden/>
          </w:rPr>
          <w:instrText xml:space="preserve"> PAGEREF _Toc87191638 \h </w:instrText>
        </w:r>
        <w:r>
          <w:rPr>
            <w:noProof/>
            <w:webHidden/>
          </w:rPr>
        </w:r>
        <w:r>
          <w:rPr>
            <w:noProof/>
            <w:webHidden/>
          </w:rPr>
          <w:fldChar w:fldCharType="separate"/>
        </w:r>
        <w:r>
          <w:rPr>
            <w:noProof/>
            <w:webHidden/>
          </w:rPr>
          <w:t>18</w:t>
        </w:r>
        <w:r>
          <w:rPr>
            <w:noProof/>
            <w:webHidden/>
          </w:rPr>
          <w:fldChar w:fldCharType="end"/>
        </w:r>
      </w:hyperlink>
    </w:p>
    <w:p w14:paraId="202D03C0" w14:textId="2EC61927"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39" w:history="1">
        <w:r w:rsidRPr="001310CA">
          <w:rPr>
            <w:rStyle w:val="Hyperlink"/>
            <w:bCs/>
            <w:noProof/>
          </w:rPr>
          <w:t>Initial Review</w:t>
        </w:r>
        <w:r>
          <w:rPr>
            <w:noProof/>
            <w:webHidden/>
          </w:rPr>
          <w:tab/>
        </w:r>
        <w:r>
          <w:rPr>
            <w:noProof/>
            <w:webHidden/>
          </w:rPr>
          <w:fldChar w:fldCharType="begin"/>
        </w:r>
        <w:r>
          <w:rPr>
            <w:noProof/>
            <w:webHidden/>
          </w:rPr>
          <w:instrText xml:space="preserve"> PAGEREF _Toc87191639 \h </w:instrText>
        </w:r>
        <w:r>
          <w:rPr>
            <w:noProof/>
            <w:webHidden/>
          </w:rPr>
        </w:r>
        <w:r>
          <w:rPr>
            <w:noProof/>
            <w:webHidden/>
          </w:rPr>
          <w:fldChar w:fldCharType="separate"/>
        </w:r>
        <w:r>
          <w:rPr>
            <w:noProof/>
            <w:webHidden/>
          </w:rPr>
          <w:t>18</w:t>
        </w:r>
        <w:r>
          <w:rPr>
            <w:noProof/>
            <w:webHidden/>
          </w:rPr>
          <w:fldChar w:fldCharType="end"/>
        </w:r>
      </w:hyperlink>
    </w:p>
    <w:p w14:paraId="79F5977E" w14:textId="485584F4" w:rsidR="008C3411" w:rsidRDefault="008C3411">
      <w:pPr>
        <w:pStyle w:val="TOC1"/>
        <w:rPr>
          <w:rFonts w:asciiTheme="minorHAnsi" w:eastAsiaTheme="minorEastAsia" w:hAnsiTheme="minorHAnsi" w:cstheme="minorBidi"/>
          <w:b w:val="0"/>
          <w:noProof/>
          <w:color w:val="auto"/>
          <w:sz w:val="22"/>
          <w:szCs w:val="22"/>
          <w:lang w:eastAsia="en-CA"/>
        </w:rPr>
      </w:pPr>
      <w:hyperlink w:anchor="_Toc87191640" w:history="1">
        <w:r w:rsidRPr="001310CA">
          <w:rPr>
            <w:rStyle w:val="Hyperlink"/>
            <w:noProof/>
          </w:rPr>
          <w:t>PREDICTIVE MODELING</w:t>
        </w:r>
        <w:r>
          <w:rPr>
            <w:noProof/>
            <w:webHidden/>
          </w:rPr>
          <w:tab/>
        </w:r>
        <w:r>
          <w:rPr>
            <w:noProof/>
            <w:webHidden/>
          </w:rPr>
          <w:fldChar w:fldCharType="begin"/>
        </w:r>
        <w:r>
          <w:rPr>
            <w:noProof/>
            <w:webHidden/>
          </w:rPr>
          <w:instrText xml:space="preserve"> PAGEREF _Toc87191640 \h </w:instrText>
        </w:r>
        <w:r>
          <w:rPr>
            <w:noProof/>
            <w:webHidden/>
          </w:rPr>
        </w:r>
        <w:r>
          <w:rPr>
            <w:noProof/>
            <w:webHidden/>
          </w:rPr>
          <w:fldChar w:fldCharType="separate"/>
        </w:r>
        <w:r>
          <w:rPr>
            <w:noProof/>
            <w:webHidden/>
          </w:rPr>
          <w:t>23</w:t>
        </w:r>
        <w:r>
          <w:rPr>
            <w:noProof/>
            <w:webHidden/>
          </w:rPr>
          <w:fldChar w:fldCharType="end"/>
        </w:r>
      </w:hyperlink>
    </w:p>
    <w:p w14:paraId="5DC1A632" w14:textId="26892675" w:rsidR="008C3411" w:rsidRDefault="008C3411">
      <w:pPr>
        <w:pStyle w:val="TOC2"/>
        <w:tabs>
          <w:tab w:val="right" w:leader="dot" w:pos="9350"/>
        </w:tabs>
        <w:rPr>
          <w:rFonts w:asciiTheme="minorHAnsi" w:eastAsiaTheme="minorEastAsia" w:hAnsiTheme="minorHAnsi" w:cstheme="minorBidi"/>
          <w:noProof/>
          <w:color w:val="auto"/>
          <w:sz w:val="22"/>
          <w:szCs w:val="22"/>
          <w:lang w:eastAsia="en-CA"/>
        </w:rPr>
      </w:pPr>
      <w:hyperlink w:anchor="_Toc87191641" w:history="1">
        <w:r w:rsidRPr="001310CA">
          <w:rPr>
            <w:rStyle w:val="Hyperlink"/>
            <w:bCs/>
            <w:noProof/>
          </w:rPr>
          <w:t>Combined Dataset</w:t>
        </w:r>
        <w:r>
          <w:rPr>
            <w:noProof/>
            <w:webHidden/>
          </w:rPr>
          <w:tab/>
        </w:r>
        <w:r>
          <w:rPr>
            <w:noProof/>
            <w:webHidden/>
          </w:rPr>
          <w:fldChar w:fldCharType="begin"/>
        </w:r>
        <w:r>
          <w:rPr>
            <w:noProof/>
            <w:webHidden/>
          </w:rPr>
          <w:instrText xml:space="preserve"> PAGEREF _Toc87191641 \h </w:instrText>
        </w:r>
        <w:r>
          <w:rPr>
            <w:noProof/>
            <w:webHidden/>
          </w:rPr>
        </w:r>
        <w:r>
          <w:rPr>
            <w:noProof/>
            <w:webHidden/>
          </w:rPr>
          <w:fldChar w:fldCharType="separate"/>
        </w:r>
        <w:r>
          <w:rPr>
            <w:noProof/>
            <w:webHidden/>
          </w:rPr>
          <w:t>23</w:t>
        </w:r>
        <w:r>
          <w:rPr>
            <w:noProof/>
            <w:webHidden/>
          </w:rPr>
          <w:fldChar w:fldCharType="end"/>
        </w:r>
      </w:hyperlink>
    </w:p>
    <w:p w14:paraId="73D9F16D" w14:textId="6911BBE1" w:rsidR="00811FE5" w:rsidRDefault="00A11CB1" w:rsidP="006C2040">
      <w:pPr>
        <w:sectPr w:rsidR="00811FE5"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73D9F16E" w14:textId="68F1ADA9" w:rsidR="00297C4C" w:rsidRDefault="001E6D72" w:rsidP="00595F22">
      <w:pPr>
        <w:pStyle w:val="Heading1"/>
      </w:pPr>
      <w:bookmarkStart w:id="0" w:name="_Toc87191623"/>
      <w:r>
        <w:lastRenderedPageBreak/>
        <w:t xml:space="preserve">RECAP OF </w:t>
      </w:r>
      <w:r w:rsidR="008937A0">
        <w:t>OBJECTIVE</w:t>
      </w:r>
      <w:bookmarkEnd w:id="0"/>
    </w:p>
    <w:p w14:paraId="6090BD46" w14:textId="0531F73E" w:rsidR="00A96F73" w:rsidRDefault="00A86B1E" w:rsidP="00A96F73">
      <w:pPr>
        <w:pStyle w:val="Heading2"/>
        <w:rPr>
          <w:bCs/>
        </w:rPr>
      </w:pPr>
      <w:bookmarkStart w:id="1" w:name="_Toc442773185"/>
      <w:bookmarkStart w:id="2" w:name="_Toc87191624"/>
      <w:r>
        <w:rPr>
          <w:bCs/>
        </w:rPr>
        <w:t>Research Question</w:t>
      </w:r>
      <w:bookmarkEnd w:id="2"/>
    </w:p>
    <w:p w14:paraId="1ED71083" w14:textId="51266B35" w:rsidR="00A86B1E" w:rsidRDefault="00A86B1E" w:rsidP="00A96F73">
      <w:pPr>
        <w:jc w:val="both"/>
      </w:pPr>
      <w:r>
        <w:t xml:space="preserve">The focus of </w:t>
      </w:r>
      <w:r w:rsidR="00553676">
        <w:t>the r</w:t>
      </w:r>
      <w:r>
        <w:t xml:space="preserve">esearch </w:t>
      </w:r>
      <w:r w:rsidR="00553676">
        <w:t>is</w:t>
      </w:r>
      <w:r>
        <w:t xml:space="preserve"> on understanding better how to build an accurate model to predict rental rate change in a specific Canadian market and a specific rental segment.</w:t>
      </w:r>
    </w:p>
    <w:p w14:paraId="49EBA48C" w14:textId="5BDE444E" w:rsidR="00C51E17" w:rsidRDefault="00C51E17" w:rsidP="00A96F73">
      <w:pPr>
        <w:jc w:val="both"/>
      </w:pPr>
    </w:p>
    <w:p w14:paraId="78EF3D46" w14:textId="77777777" w:rsidR="00C51E17" w:rsidRDefault="00C51E17" w:rsidP="00A96F73">
      <w:pPr>
        <w:jc w:val="both"/>
      </w:pPr>
    </w:p>
    <w:bookmarkEnd w:id="1"/>
    <w:p w14:paraId="1C5FF87E" w14:textId="77777777" w:rsidR="00E61CBE" w:rsidRDefault="00E61CBE">
      <w:pPr>
        <w:spacing w:after="0" w:line="240" w:lineRule="auto"/>
      </w:pPr>
    </w:p>
    <w:p w14:paraId="4F0842F5" w14:textId="77777777" w:rsidR="00E61CBE" w:rsidRDefault="00E61CBE">
      <w:pPr>
        <w:spacing w:after="0" w:line="240" w:lineRule="auto"/>
      </w:pPr>
    </w:p>
    <w:p w14:paraId="28EB7ED5" w14:textId="09675074" w:rsidR="00173BA3" w:rsidRDefault="00173BA3">
      <w:pPr>
        <w:spacing w:after="0" w:line="240" w:lineRule="auto"/>
      </w:pPr>
      <w:r>
        <w:br w:type="page"/>
      </w:r>
    </w:p>
    <w:p w14:paraId="6D6D71BD" w14:textId="00A27596" w:rsidR="00CB1127" w:rsidRDefault="00DF382D" w:rsidP="00DF382D">
      <w:pPr>
        <w:pStyle w:val="Heading1"/>
      </w:pPr>
      <w:bookmarkStart w:id="3" w:name="_Toc87191625"/>
      <w:r>
        <w:lastRenderedPageBreak/>
        <w:t xml:space="preserve">DATA </w:t>
      </w:r>
      <w:r w:rsidR="003427FA">
        <w:t xml:space="preserve">ANALYSES AND </w:t>
      </w:r>
      <w:r>
        <w:t>PREPARATION</w:t>
      </w:r>
      <w:bookmarkEnd w:id="3"/>
    </w:p>
    <w:p w14:paraId="69B4F4F5" w14:textId="478EBC84" w:rsidR="002B12CC" w:rsidRDefault="00F86BBB" w:rsidP="00D64155">
      <w:pPr>
        <w:rPr>
          <w:rFonts w:ascii="Times New Roman" w:hAnsi="Times New Roman" w:cs="Times New Roman"/>
          <w:i/>
          <w:iCs/>
          <w:sz w:val="24"/>
        </w:rPr>
      </w:pPr>
      <w:r>
        <w:rPr>
          <w:rFonts w:ascii="Times New Roman" w:hAnsi="Times New Roman" w:cs="Times New Roman"/>
          <w:i/>
          <w:iCs/>
          <w:sz w:val="24"/>
        </w:rPr>
        <w:t>Started with 4 datasets with the following number of observations and variables</w:t>
      </w:r>
      <w:r>
        <w:rPr>
          <w:noProof/>
        </w:rPr>
        <w:t xml:space="preserve"> </w:t>
      </w:r>
      <w:r w:rsidR="002B12CC">
        <w:rPr>
          <w:noProof/>
        </w:rPr>
        <w:drawing>
          <wp:inline distT="0" distB="0" distL="0" distR="0" wp14:anchorId="2A83AFF5" wp14:editId="0753AB9D">
            <wp:extent cx="5943600" cy="134302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943600" cy="1343025"/>
                    </a:xfrm>
                    <a:prstGeom prst="rect">
                      <a:avLst/>
                    </a:prstGeom>
                  </pic:spPr>
                </pic:pic>
              </a:graphicData>
            </a:graphic>
          </wp:inline>
        </w:drawing>
      </w:r>
    </w:p>
    <w:p w14:paraId="61BDE049" w14:textId="77777777" w:rsidR="002B12CC" w:rsidRPr="003427FA" w:rsidRDefault="002B12CC" w:rsidP="002B12CC">
      <w:pPr>
        <w:pStyle w:val="Heading2"/>
        <w:jc w:val="both"/>
        <w:rPr>
          <w:bCs/>
          <w:i/>
          <w:iCs/>
        </w:rPr>
      </w:pPr>
      <w:bookmarkStart w:id="4" w:name="_Toc87191626"/>
      <w:r w:rsidRPr="003427FA">
        <w:rPr>
          <w:bCs/>
          <w:i/>
          <w:iCs/>
        </w:rPr>
        <w:t>Dataset 1</w:t>
      </w:r>
      <w:bookmarkEnd w:id="4"/>
    </w:p>
    <w:p w14:paraId="4C522ACF" w14:textId="77777777" w:rsidR="002B12CC" w:rsidRDefault="002B12CC" w:rsidP="002B12CC">
      <w:r>
        <w:t>Income.csv</w:t>
      </w:r>
    </w:p>
    <w:p w14:paraId="23CDC7B5" w14:textId="07411C52" w:rsidR="002B12CC" w:rsidRDefault="002B12CC" w:rsidP="002B12CC">
      <w:r w:rsidRPr="00E6232F">
        <w:rPr>
          <w:rFonts w:ascii="Times New Roman" w:hAnsi="Times New Roman" w:cs="Times New Roman"/>
          <w:i/>
          <w:iCs/>
          <w:sz w:val="24"/>
        </w:rPr>
        <w:t>Median household total income and after-tax income by household type (total – household type including census family structure), Canada and census metropolitan areas, 2016 Census – 100% Data</w:t>
      </w:r>
    </w:p>
    <w:p w14:paraId="1AB160FD" w14:textId="56F2F66C" w:rsidR="00CB1127" w:rsidRDefault="009264A5" w:rsidP="00CB1127">
      <w:pPr>
        <w:pStyle w:val="Heading2"/>
        <w:jc w:val="both"/>
        <w:rPr>
          <w:bCs/>
        </w:rPr>
      </w:pPr>
      <w:bookmarkStart w:id="5" w:name="_Toc87191627"/>
      <w:r>
        <w:rPr>
          <w:bCs/>
        </w:rPr>
        <w:t>Initial Review</w:t>
      </w:r>
      <w:bookmarkEnd w:id="5"/>
    </w:p>
    <w:p w14:paraId="21E2912B" w14:textId="1705B021" w:rsidR="00CB1127" w:rsidRDefault="00CB1127" w:rsidP="00CB1127">
      <w:pPr>
        <w:pStyle w:val="NoSpacing"/>
      </w:pPr>
    </w:p>
    <w:p w14:paraId="02CC7FDB" w14:textId="1C7973B8" w:rsidR="00E52D40" w:rsidRDefault="00E52D40" w:rsidP="00824D44">
      <w:pPr>
        <w:pStyle w:val="NoSpacing"/>
        <w:jc w:val="center"/>
      </w:pPr>
      <w:r>
        <w:rPr>
          <w:noProof/>
        </w:rPr>
        <w:drawing>
          <wp:inline distT="0" distB="0" distL="0" distR="0" wp14:anchorId="7A5919C1" wp14:editId="4CEE400E">
            <wp:extent cx="5266733" cy="3916851"/>
            <wp:effectExtent l="0" t="0" r="0" b="762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a:stretch>
                      <a:fillRect/>
                    </a:stretch>
                  </pic:blipFill>
                  <pic:spPr>
                    <a:xfrm>
                      <a:off x="0" y="0"/>
                      <a:ext cx="5290266" cy="3934353"/>
                    </a:xfrm>
                    <a:prstGeom prst="rect">
                      <a:avLst/>
                    </a:prstGeom>
                  </pic:spPr>
                </pic:pic>
              </a:graphicData>
            </a:graphic>
          </wp:inline>
        </w:drawing>
      </w:r>
    </w:p>
    <w:p w14:paraId="0D154C83" w14:textId="0524F15F" w:rsidR="00E52D40" w:rsidRDefault="00E52D40" w:rsidP="00CB1127">
      <w:pPr>
        <w:pStyle w:val="NoSpacing"/>
      </w:pPr>
    </w:p>
    <w:p w14:paraId="754C6A54" w14:textId="78D5E7D0" w:rsidR="00E52D40" w:rsidRDefault="00E52D40" w:rsidP="00824D44">
      <w:pPr>
        <w:pStyle w:val="NoSpacing"/>
        <w:jc w:val="center"/>
      </w:pPr>
      <w:r>
        <w:rPr>
          <w:noProof/>
        </w:rPr>
        <w:drawing>
          <wp:inline distT="0" distB="0" distL="0" distR="0" wp14:anchorId="412AFF2A" wp14:editId="2A97BD68">
            <wp:extent cx="5812155" cy="2656453"/>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7"/>
                    <a:stretch>
                      <a:fillRect/>
                    </a:stretch>
                  </pic:blipFill>
                  <pic:spPr>
                    <a:xfrm>
                      <a:off x="0" y="0"/>
                      <a:ext cx="5839360" cy="2668887"/>
                    </a:xfrm>
                    <a:prstGeom prst="rect">
                      <a:avLst/>
                    </a:prstGeom>
                  </pic:spPr>
                </pic:pic>
              </a:graphicData>
            </a:graphic>
          </wp:inline>
        </w:drawing>
      </w:r>
    </w:p>
    <w:p w14:paraId="0BE7EE80" w14:textId="6AD68F5E" w:rsidR="00CB1127" w:rsidRDefault="00CB1127" w:rsidP="00CB1127">
      <w:pPr>
        <w:pStyle w:val="NoSpacing"/>
      </w:pPr>
    </w:p>
    <w:p w14:paraId="4446FC03" w14:textId="77777777" w:rsidR="003427FA" w:rsidRDefault="003427FA" w:rsidP="00CB1127">
      <w:pPr>
        <w:pStyle w:val="NoSpacing"/>
      </w:pPr>
    </w:p>
    <w:p w14:paraId="5262219F" w14:textId="7E0B8DA6" w:rsidR="003427FA" w:rsidRDefault="003427FA" w:rsidP="003427FA">
      <w:pPr>
        <w:pStyle w:val="Heading2"/>
        <w:jc w:val="both"/>
        <w:rPr>
          <w:bCs/>
        </w:rPr>
      </w:pPr>
      <w:bookmarkStart w:id="6" w:name="_Toc87191628"/>
      <w:r>
        <w:rPr>
          <w:bCs/>
        </w:rPr>
        <w:t>Analyses and Preparation</w:t>
      </w:r>
      <w:bookmarkEnd w:id="6"/>
    </w:p>
    <w:p w14:paraId="19B0B3D2" w14:textId="77777777" w:rsidR="003427FA" w:rsidRDefault="003427FA" w:rsidP="003427FA">
      <w:pPr>
        <w:pStyle w:val="NoSpacing"/>
      </w:pPr>
    </w:p>
    <w:p w14:paraId="32E746D9" w14:textId="52C0C4E9" w:rsidR="000163B1" w:rsidRDefault="000163B1" w:rsidP="00315A25">
      <w:pPr>
        <w:spacing w:after="0" w:line="240" w:lineRule="auto"/>
      </w:pPr>
    </w:p>
    <w:p w14:paraId="5330DFD2" w14:textId="67849CC8" w:rsidR="00635E88" w:rsidRDefault="00635E88" w:rsidP="00EE00CD">
      <w:pPr>
        <w:spacing w:after="0" w:line="240" w:lineRule="auto"/>
        <w:jc w:val="center"/>
      </w:pPr>
      <w:r>
        <w:rPr>
          <w:noProof/>
        </w:rPr>
        <w:drawing>
          <wp:inline distT="0" distB="0" distL="0" distR="0" wp14:anchorId="657F97F8" wp14:editId="012A8143">
            <wp:extent cx="5943600" cy="218757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8"/>
                    <a:stretch>
                      <a:fillRect/>
                    </a:stretch>
                  </pic:blipFill>
                  <pic:spPr>
                    <a:xfrm>
                      <a:off x="0" y="0"/>
                      <a:ext cx="5943600" cy="2187575"/>
                    </a:xfrm>
                    <a:prstGeom prst="rect">
                      <a:avLst/>
                    </a:prstGeom>
                  </pic:spPr>
                </pic:pic>
              </a:graphicData>
            </a:graphic>
          </wp:inline>
        </w:drawing>
      </w:r>
    </w:p>
    <w:p w14:paraId="5B83C7D5" w14:textId="11C1AFE9" w:rsidR="00635E88" w:rsidRDefault="00635E88" w:rsidP="00315A25">
      <w:pPr>
        <w:spacing w:after="0" w:line="240" w:lineRule="auto"/>
      </w:pPr>
    </w:p>
    <w:p w14:paraId="5E78154A" w14:textId="06CCE055" w:rsidR="00734895" w:rsidRDefault="00734895" w:rsidP="00734895">
      <w:pPr>
        <w:spacing w:after="0" w:line="240" w:lineRule="auto"/>
      </w:pPr>
      <w:r>
        <w:t>Useful attributes/columns:</w:t>
      </w:r>
    </w:p>
    <w:p w14:paraId="3FD5971E" w14:textId="77777777" w:rsidR="00734895" w:rsidRDefault="00734895" w:rsidP="00734895">
      <w:pPr>
        <w:pStyle w:val="ListParagraph"/>
        <w:numPr>
          <w:ilvl w:val="0"/>
          <w:numId w:val="14"/>
        </w:numPr>
        <w:spacing w:after="0" w:line="240" w:lineRule="auto"/>
      </w:pPr>
      <w:r>
        <w:t>Geographic name</w:t>
      </w:r>
    </w:p>
    <w:p w14:paraId="7AEE5441" w14:textId="77777777" w:rsidR="00734895" w:rsidRDefault="00734895" w:rsidP="00734895">
      <w:pPr>
        <w:pStyle w:val="ListParagraph"/>
        <w:numPr>
          <w:ilvl w:val="0"/>
          <w:numId w:val="14"/>
        </w:numPr>
        <w:spacing w:after="0" w:line="240" w:lineRule="auto"/>
      </w:pPr>
      <w:r>
        <w:t>Household type</w:t>
      </w:r>
    </w:p>
    <w:p w14:paraId="131A1245" w14:textId="0125D77B" w:rsidR="00D76EAD" w:rsidRDefault="00D76EAD" w:rsidP="00D76EAD">
      <w:pPr>
        <w:pStyle w:val="ListParagraph"/>
        <w:numPr>
          <w:ilvl w:val="0"/>
          <w:numId w:val="14"/>
        </w:numPr>
        <w:spacing w:after="0" w:line="240" w:lineRule="auto"/>
      </w:pPr>
      <w:r>
        <w:t>Median household total income, 200</w:t>
      </w:r>
      <w:r w:rsidR="00EE00CD">
        <w:t>5</w:t>
      </w:r>
    </w:p>
    <w:p w14:paraId="6A3BA852" w14:textId="77777777" w:rsidR="00D76EAD" w:rsidRDefault="00D76EAD" w:rsidP="00D76EAD">
      <w:pPr>
        <w:pStyle w:val="ListParagraph"/>
        <w:numPr>
          <w:ilvl w:val="0"/>
          <w:numId w:val="14"/>
        </w:numPr>
        <w:spacing w:after="0" w:line="240" w:lineRule="auto"/>
      </w:pPr>
      <w:r>
        <w:t>Median household total income, 2015</w:t>
      </w:r>
    </w:p>
    <w:p w14:paraId="50E8C30B" w14:textId="77777777" w:rsidR="00734895" w:rsidRDefault="00734895" w:rsidP="00734895">
      <w:pPr>
        <w:spacing w:after="0" w:line="240" w:lineRule="auto"/>
      </w:pPr>
    </w:p>
    <w:p w14:paraId="0C8F4D3F" w14:textId="77777777" w:rsidR="00734895" w:rsidRDefault="00734895" w:rsidP="00734895">
      <w:pPr>
        <w:spacing w:after="0" w:line="240" w:lineRule="auto"/>
      </w:pPr>
      <w:r>
        <w:t>Data types on above columns are appropriate</w:t>
      </w:r>
    </w:p>
    <w:p w14:paraId="709331F7" w14:textId="77777777" w:rsidR="00734895" w:rsidRDefault="00734895" w:rsidP="00734895">
      <w:pPr>
        <w:spacing w:after="0" w:line="240" w:lineRule="auto"/>
      </w:pPr>
    </w:p>
    <w:p w14:paraId="59F0C6E4" w14:textId="77777777" w:rsidR="00734895" w:rsidRDefault="00734895" w:rsidP="00734895">
      <w:pPr>
        <w:spacing w:after="0" w:line="240" w:lineRule="auto"/>
      </w:pPr>
      <w:r w:rsidRPr="006D6167">
        <w:t>Null (empty) cells represent data that are not applicable or not available for a specific reference period.</w:t>
      </w:r>
    </w:p>
    <w:p w14:paraId="7DAC8505" w14:textId="77777777" w:rsidR="00734895" w:rsidRDefault="00734895" w:rsidP="00315A25">
      <w:pPr>
        <w:spacing w:after="0" w:line="240" w:lineRule="auto"/>
      </w:pPr>
    </w:p>
    <w:p w14:paraId="282A18B9" w14:textId="77777777" w:rsidR="00824D44" w:rsidRDefault="00F86BBB" w:rsidP="00315A25">
      <w:pPr>
        <w:spacing w:after="0" w:line="240" w:lineRule="auto"/>
      </w:pPr>
      <w:r>
        <w:t>The last 8 variables to the right of the dataset are numeric</w:t>
      </w:r>
      <w:r w:rsidR="00635E88">
        <w:t xml:space="preserve">. </w:t>
      </w:r>
    </w:p>
    <w:p w14:paraId="7FE20561" w14:textId="77777777" w:rsidR="00824D44" w:rsidRDefault="00824D44" w:rsidP="00315A25">
      <w:pPr>
        <w:spacing w:after="0" w:line="240" w:lineRule="auto"/>
      </w:pPr>
    </w:p>
    <w:p w14:paraId="445FED1C" w14:textId="08C71364" w:rsidR="0031289E" w:rsidRDefault="00635E88" w:rsidP="00315A25">
      <w:pPr>
        <w:spacing w:after="0" w:line="240" w:lineRule="auto"/>
      </w:pPr>
      <w:r>
        <w:t xml:space="preserve">The “Household type” variable </w:t>
      </w:r>
      <w:r w:rsidR="00824D44">
        <w:t xml:space="preserve">which is a character data type </w:t>
      </w:r>
      <w:r>
        <w:t xml:space="preserve">contains subsets </w:t>
      </w:r>
      <w:r w:rsidR="0031289E">
        <w:t>such as:</w:t>
      </w:r>
    </w:p>
    <w:p w14:paraId="2733EB55" w14:textId="104BEE10" w:rsidR="0031289E" w:rsidRPr="00824D44" w:rsidRDefault="0031289E" w:rsidP="0031289E">
      <w:pPr>
        <w:pStyle w:val="ListParagraph"/>
        <w:numPr>
          <w:ilvl w:val="0"/>
          <w:numId w:val="16"/>
        </w:numPr>
        <w:spacing w:after="0" w:line="240" w:lineRule="auto"/>
        <w:rPr>
          <w:i/>
          <w:iCs/>
        </w:rPr>
      </w:pPr>
      <w:r w:rsidRPr="00824D44">
        <w:rPr>
          <w:i/>
          <w:iCs/>
        </w:rPr>
        <w:t>Total Household Type</w:t>
      </w:r>
    </w:p>
    <w:p w14:paraId="024FBA9D" w14:textId="77777777" w:rsidR="0031289E" w:rsidRPr="00824D44" w:rsidRDefault="0031289E" w:rsidP="0031289E">
      <w:pPr>
        <w:pStyle w:val="ListParagraph"/>
        <w:numPr>
          <w:ilvl w:val="0"/>
          <w:numId w:val="16"/>
        </w:numPr>
        <w:spacing w:after="0" w:line="240" w:lineRule="auto"/>
        <w:rPr>
          <w:i/>
          <w:iCs/>
        </w:rPr>
      </w:pPr>
      <w:r w:rsidRPr="00824D44">
        <w:rPr>
          <w:i/>
          <w:iCs/>
        </w:rPr>
        <w:t>Census-family households</w:t>
      </w:r>
    </w:p>
    <w:p w14:paraId="55BB5E4D" w14:textId="77777777" w:rsidR="0031289E" w:rsidRPr="00824D44" w:rsidRDefault="0031289E" w:rsidP="0031289E">
      <w:pPr>
        <w:pStyle w:val="ListParagraph"/>
        <w:numPr>
          <w:ilvl w:val="0"/>
          <w:numId w:val="16"/>
        </w:numPr>
        <w:spacing w:after="0" w:line="240" w:lineRule="auto"/>
        <w:rPr>
          <w:i/>
          <w:iCs/>
        </w:rPr>
      </w:pPr>
      <w:r w:rsidRPr="00824D44">
        <w:rPr>
          <w:i/>
          <w:iCs/>
        </w:rPr>
        <w:t>Households consisting of only on census family</w:t>
      </w:r>
    </w:p>
    <w:p w14:paraId="55B13D92" w14:textId="11EE38A4" w:rsidR="0031289E" w:rsidRPr="00824D44" w:rsidRDefault="0031289E" w:rsidP="0031289E">
      <w:pPr>
        <w:pStyle w:val="ListParagraph"/>
        <w:numPr>
          <w:ilvl w:val="0"/>
          <w:numId w:val="16"/>
        </w:numPr>
        <w:spacing w:after="0" w:line="240" w:lineRule="auto"/>
        <w:rPr>
          <w:i/>
          <w:iCs/>
        </w:rPr>
      </w:pPr>
      <w:r w:rsidRPr="00824D44">
        <w:rPr>
          <w:i/>
          <w:iCs/>
        </w:rPr>
        <w:t>One couple, with or without childre</w:t>
      </w:r>
      <w:r w:rsidR="00FF7BA3">
        <w:rPr>
          <w:i/>
          <w:iCs/>
        </w:rPr>
        <w:t>n</w:t>
      </w:r>
    </w:p>
    <w:p w14:paraId="5CCB9F14" w14:textId="77777777" w:rsidR="0031289E" w:rsidRPr="00824D44" w:rsidRDefault="0031289E" w:rsidP="0031289E">
      <w:pPr>
        <w:pStyle w:val="ListParagraph"/>
        <w:numPr>
          <w:ilvl w:val="0"/>
          <w:numId w:val="16"/>
        </w:numPr>
        <w:spacing w:after="0" w:line="240" w:lineRule="auto"/>
        <w:rPr>
          <w:i/>
          <w:iCs/>
        </w:rPr>
      </w:pPr>
      <w:r w:rsidRPr="00824D44">
        <w:rPr>
          <w:i/>
          <w:iCs/>
        </w:rPr>
        <w:t>One couple, with children</w:t>
      </w:r>
    </w:p>
    <w:p w14:paraId="3975476E" w14:textId="77777777" w:rsidR="0031289E" w:rsidRPr="00824D44" w:rsidRDefault="0031289E" w:rsidP="0031289E">
      <w:pPr>
        <w:pStyle w:val="ListParagraph"/>
        <w:numPr>
          <w:ilvl w:val="0"/>
          <w:numId w:val="16"/>
        </w:numPr>
        <w:spacing w:after="0" w:line="240" w:lineRule="auto"/>
        <w:rPr>
          <w:i/>
          <w:iCs/>
        </w:rPr>
      </w:pPr>
      <w:r w:rsidRPr="00824D44">
        <w:rPr>
          <w:i/>
          <w:iCs/>
        </w:rPr>
        <w:t>One lone-parent</w:t>
      </w:r>
    </w:p>
    <w:p w14:paraId="3039CAA0" w14:textId="77777777" w:rsidR="0031289E" w:rsidRPr="00824D44" w:rsidRDefault="0031289E" w:rsidP="0031289E">
      <w:pPr>
        <w:pStyle w:val="ListParagraph"/>
        <w:numPr>
          <w:ilvl w:val="0"/>
          <w:numId w:val="16"/>
        </w:numPr>
        <w:spacing w:after="0" w:line="240" w:lineRule="auto"/>
        <w:rPr>
          <w:i/>
          <w:iCs/>
        </w:rPr>
      </w:pPr>
      <w:r w:rsidRPr="00824D44">
        <w:rPr>
          <w:i/>
          <w:iCs/>
        </w:rPr>
        <w:t>Other census family households</w:t>
      </w:r>
    </w:p>
    <w:p w14:paraId="1747E286" w14:textId="0C819B74" w:rsidR="0031289E" w:rsidRPr="00824D44" w:rsidRDefault="0031289E" w:rsidP="0031289E">
      <w:pPr>
        <w:pStyle w:val="ListParagraph"/>
        <w:numPr>
          <w:ilvl w:val="0"/>
          <w:numId w:val="16"/>
        </w:numPr>
        <w:spacing w:after="0" w:line="240" w:lineRule="auto"/>
        <w:rPr>
          <w:i/>
          <w:iCs/>
        </w:rPr>
      </w:pPr>
      <w:r w:rsidRPr="00824D44">
        <w:rPr>
          <w:i/>
          <w:iCs/>
        </w:rPr>
        <w:t>Non-census family households</w:t>
      </w:r>
    </w:p>
    <w:p w14:paraId="63356EBB" w14:textId="13E5E19D" w:rsidR="0031289E" w:rsidRDefault="0031289E" w:rsidP="00315A25">
      <w:pPr>
        <w:spacing w:after="0" w:line="240" w:lineRule="auto"/>
      </w:pPr>
    </w:p>
    <w:p w14:paraId="750D0A2A" w14:textId="1F41FEB5" w:rsidR="0031289E" w:rsidRDefault="0031289E" w:rsidP="00315A25">
      <w:pPr>
        <w:spacing w:after="0" w:line="240" w:lineRule="auto"/>
      </w:pPr>
      <w:r>
        <w:t>This complicates our analysis since we need only one household type which is the “Census-family households</w:t>
      </w:r>
      <w:r w:rsidR="00734895">
        <w:t>” to line up with the numeric data on number of households and household total income.</w:t>
      </w:r>
    </w:p>
    <w:p w14:paraId="41D522F8" w14:textId="28AB6D4B" w:rsidR="00734895" w:rsidRDefault="00734895" w:rsidP="00315A25">
      <w:pPr>
        <w:spacing w:after="0" w:line="240" w:lineRule="auto"/>
      </w:pPr>
    </w:p>
    <w:p w14:paraId="538CB0FC" w14:textId="5ED5AC39" w:rsidR="00734895" w:rsidRDefault="00734895" w:rsidP="00315A25">
      <w:pPr>
        <w:spacing w:after="0" w:line="240" w:lineRule="auto"/>
      </w:pPr>
      <w:r>
        <w:t xml:space="preserve">Before we can conduct our analyses, we need to transform the dataset to a subset wherein said “Census-family households” is the only Household Type attribute to </w:t>
      </w:r>
      <w:r w:rsidR="00EE00CD">
        <w:t>line up</w:t>
      </w:r>
      <w:r>
        <w:t xml:space="preserve"> with the other identified useful attributes/columns mentioned above.</w:t>
      </w:r>
    </w:p>
    <w:p w14:paraId="2A681748" w14:textId="7651E105" w:rsidR="00827927" w:rsidRDefault="00827927" w:rsidP="00315A25">
      <w:pPr>
        <w:spacing w:after="0" w:line="240" w:lineRule="auto"/>
      </w:pPr>
    </w:p>
    <w:p w14:paraId="3E32820A" w14:textId="58B86CB3" w:rsidR="00827927" w:rsidRDefault="00827927" w:rsidP="00315A25">
      <w:pPr>
        <w:spacing w:after="0" w:line="240" w:lineRule="auto"/>
      </w:pPr>
      <w:r>
        <w:t xml:space="preserve">After transforming raw data to the relevant columns and picking up only the </w:t>
      </w:r>
      <w:r w:rsidR="00D76EAD">
        <w:t>relevant attributes of Geographic name (changed to “Cities”), Median household total income (changed to “HH Income”) for 200</w:t>
      </w:r>
      <w:r w:rsidR="00EE00CD">
        <w:t>5</w:t>
      </w:r>
      <w:r w:rsidR="00D76EAD">
        <w:t xml:space="preserve"> and Median household total income (changed to “HH Income”) for 2015. We get the following 3 attributes in the revised dataset</w:t>
      </w:r>
      <w:r w:rsidR="00414EC5">
        <w:t xml:space="preserve"> “</w:t>
      </w:r>
      <w:proofErr w:type="spellStart"/>
      <w:r w:rsidR="00414EC5" w:rsidRPr="00AE3002">
        <w:rPr>
          <w:b/>
          <w:bCs/>
        </w:rPr>
        <w:t>Income_Final</w:t>
      </w:r>
      <w:proofErr w:type="spellEnd"/>
      <w:r w:rsidR="00414EC5">
        <w:t>”</w:t>
      </w:r>
      <w:r w:rsidR="00186581">
        <w:t xml:space="preserve"> with 160 observations and 3 variables from 1,440 observations and 17 variables </w:t>
      </w:r>
      <w:r w:rsidR="00D76EAD">
        <w:t>:</w:t>
      </w:r>
    </w:p>
    <w:p w14:paraId="532CC143" w14:textId="76FEFE07" w:rsidR="00827927" w:rsidRDefault="00827927" w:rsidP="00315A25">
      <w:pPr>
        <w:spacing w:after="0" w:line="240" w:lineRule="auto"/>
      </w:pPr>
    </w:p>
    <w:p w14:paraId="2F6458D1" w14:textId="6BA68CAE" w:rsidR="00827927" w:rsidRDefault="00827927" w:rsidP="00315A25">
      <w:pPr>
        <w:spacing w:after="0" w:line="240" w:lineRule="auto"/>
      </w:pPr>
      <w:r>
        <w:rPr>
          <w:noProof/>
        </w:rPr>
        <w:drawing>
          <wp:inline distT="0" distB="0" distL="0" distR="0" wp14:anchorId="28A3196E" wp14:editId="0F78F8CD">
            <wp:extent cx="5478840" cy="3371850"/>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5513925" cy="3393443"/>
                    </a:xfrm>
                    <a:prstGeom prst="rect">
                      <a:avLst/>
                    </a:prstGeom>
                  </pic:spPr>
                </pic:pic>
              </a:graphicData>
            </a:graphic>
          </wp:inline>
        </w:drawing>
      </w:r>
    </w:p>
    <w:p w14:paraId="6F6FCFB7" w14:textId="4FB012C5" w:rsidR="00AB0CB0" w:rsidRDefault="00AB0CB0" w:rsidP="00315A25">
      <w:pPr>
        <w:spacing w:after="0" w:line="240" w:lineRule="auto"/>
      </w:pPr>
    </w:p>
    <w:p w14:paraId="3A59F58C" w14:textId="2A0B7022" w:rsidR="00250106" w:rsidRDefault="00250106" w:rsidP="00315A25">
      <w:pPr>
        <w:spacing w:after="0" w:line="240" w:lineRule="auto"/>
      </w:pPr>
      <w:r>
        <w:lastRenderedPageBreak/>
        <w:t xml:space="preserve">This </w:t>
      </w:r>
      <w:r w:rsidR="00AB0CB0">
        <w:t xml:space="preserve">is </w:t>
      </w:r>
      <w:r>
        <w:t>where we can start doing analyses of the dataset:</w:t>
      </w:r>
    </w:p>
    <w:p w14:paraId="13D99023" w14:textId="1FAF2DB1" w:rsidR="00EE00CD" w:rsidRDefault="00EE00CD" w:rsidP="0026618D">
      <w:pPr>
        <w:spacing w:after="0" w:line="240" w:lineRule="auto"/>
        <w:jc w:val="center"/>
      </w:pPr>
      <w:r>
        <w:rPr>
          <w:noProof/>
        </w:rPr>
        <w:drawing>
          <wp:inline distT="0" distB="0" distL="0" distR="0" wp14:anchorId="1E78AFC7" wp14:editId="16FC1BEB">
            <wp:extent cx="5734050" cy="1552717"/>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a:stretch>
                      <a:fillRect/>
                    </a:stretch>
                  </pic:blipFill>
                  <pic:spPr>
                    <a:xfrm>
                      <a:off x="0" y="0"/>
                      <a:ext cx="5748960" cy="1556754"/>
                    </a:xfrm>
                    <a:prstGeom prst="rect">
                      <a:avLst/>
                    </a:prstGeom>
                  </pic:spPr>
                </pic:pic>
              </a:graphicData>
            </a:graphic>
          </wp:inline>
        </w:drawing>
      </w:r>
    </w:p>
    <w:p w14:paraId="78E08918" w14:textId="77777777" w:rsidR="0031289E" w:rsidRDefault="0031289E" w:rsidP="00315A25">
      <w:pPr>
        <w:spacing w:after="0" w:line="240" w:lineRule="auto"/>
      </w:pPr>
    </w:p>
    <w:p w14:paraId="391DFEBC" w14:textId="77777777" w:rsidR="00F86BBB" w:rsidRDefault="00F86BBB" w:rsidP="00315A25">
      <w:pPr>
        <w:spacing w:after="0" w:line="240" w:lineRule="auto"/>
      </w:pPr>
    </w:p>
    <w:p w14:paraId="109ED8FE" w14:textId="77777777" w:rsidR="00F86BBB" w:rsidRDefault="00F86BBB" w:rsidP="00315A25">
      <w:pPr>
        <w:spacing w:after="0" w:line="240" w:lineRule="auto"/>
      </w:pPr>
    </w:p>
    <w:p w14:paraId="7F040EB2" w14:textId="79FABF59" w:rsidR="00F86BBB" w:rsidRDefault="00250106" w:rsidP="0026618D">
      <w:pPr>
        <w:spacing w:after="0" w:line="240" w:lineRule="auto"/>
        <w:jc w:val="center"/>
      </w:pPr>
      <w:r>
        <w:rPr>
          <w:noProof/>
        </w:rPr>
        <w:drawing>
          <wp:inline distT="0" distB="0" distL="0" distR="0" wp14:anchorId="46DCF467" wp14:editId="7D47B348">
            <wp:extent cx="2524125" cy="1655781"/>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1"/>
                    <a:stretch>
                      <a:fillRect/>
                    </a:stretch>
                  </pic:blipFill>
                  <pic:spPr>
                    <a:xfrm>
                      <a:off x="0" y="0"/>
                      <a:ext cx="2552377" cy="1674314"/>
                    </a:xfrm>
                    <a:prstGeom prst="rect">
                      <a:avLst/>
                    </a:prstGeom>
                  </pic:spPr>
                </pic:pic>
              </a:graphicData>
            </a:graphic>
          </wp:inline>
        </w:drawing>
      </w:r>
      <w:r w:rsidR="00AB0CB0">
        <w:rPr>
          <w:noProof/>
        </w:rPr>
        <w:drawing>
          <wp:inline distT="0" distB="0" distL="0" distR="0" wp14:anchorId="238BA0F6" wp14:editId="0134B323">
            <wp:extent cx="2476500" cy="1605491"/>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2494550" cy="1617193"/>
                    </a:xfrm>
                    <a:prstGeom prst="rect">
                      <a:avLst/>
                    </a:prstGeom>
                  </pic:spPr>
                </pic:pic>
              </a:graphicData>
            </a:graphic>
          </wp:inline>
        </w:drawing>
      </w:r>
    </w:p>
    <w:p w14:paraId="5898AB9F" w14:textId="6195F0E2" w:rsidR="00250106" w:rsidRDefault="001B5122" w:rsidP="00315A25">
      <w:pPr>
        <w:spacing w:after="0" w:line="240" w:lineRule="auto"/>
      </w:pPr>
      <w:r>
        <w:t>2005 Boxplot</w:t>
      </w:r>
    </w:p>
    <w:p w14:paraId="5B014E71" w14:textId="49E5E12B" w:rsidR="008956CE" w:rsidRDefault="001B5122" w:rsidP="0026618D">
      <w:pPr>
        <w:spacing w:after="0" w:line="240" w:lineRule="auto"/>
        <w:jc w:val="center"/>
      </w:pPr>
      <w:r>
        <w:rPr>
          <w:noProof/>
        </w:rPr>
        <w:drawing>
          <wp:inline distT="0" distB="0" distL="0" distR="0" wp14:anchorId="6F5897FA" wp14:editId="26295FB9">
            <wp:extent cx="2933700" cy="1645819"/>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2962249" cy="1661835"/>
                    </a:xfrm>
                    <a:prstGeom prst="rect">
                      <a:avLst/>
                    </a:prstGeom>
                  </pic:spPr>
                </pic:pic>
              </a:graphicData>
            </a:graphic>
          </wp:inline>
        </w:drawing>
      </w:r>
    </w:p>
    <w:p w14:paraId="5C2B203D" w14:textId="77777777" w:rsidR="008956CE" w:rsidRDefault="008956CE" w:rsidP="008956CE">
      <w:pPr>
        <w:spacing w:after="0" w:line="240" w:lineRule="auto"/>
      </w:pPr>
      <w:r>
        <w:t>2015 Boxplot</w:t>
      </w:r>
    </w:p>
    <w:p w14:paraId="5046FEA5" w14:textId="4A8D93EC" w:rsidR="001B5122" w:rsidRDefault="008956CE" w:rsidP="0026618D">
      <w:pPr>
        <w:spacing w:after="0" w:line="240" w:lineRule="auto"/>
        <w:jc w:val="center"/>
      </w:pPr>
      <w:r>
        <w:rPr>
          <w:noProof/>
        </w:rPr>
        <w:drawing>
          <wp:inline distT="0" distB="0" distL="0" distR="0" wp14:anchorId="4AF3872F" wp14:editId="71EB73D6">
            <wp:extent cx="2876550" cy="1736686"/>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2899066" cy="1750280"/>
                    </a:xfrm>
                    <a:prstGeom prst="rect">
                      <a:avLst/>
                    </a:prstGeom>
                  </pic:spPr>
                </pic:pic>
              </a:graphicData>
            </a:graphic>
          </wp:inline>
        </w:drawing>
      </w:r>
    </w:p>
    <w:p w14:paraId="398D43C6" w14:textId="18C50FF1" w:rsidR="00250106" w:rsidRDefault="00250106" w:rsidP="00315A25">
      <w:pPr>
        <w:spacing w:after="0" w:line="240" w:lineRule="auto"/>
      </w:pPr>
    </w:p>
    <w:p w14:paraId="05DB5974" w14:textId="2E86DD3C" w:rsidR="00F86BBB" w:rsidRDefault="00EE00CD" w:rsidP="00315A25">
      <w:pPr>
        <w:spacing w:after="0" w:line="240" w:lineRule="auto"/>
      </w:pPr>
      <w:r>
        <w:t>We can conclude that t</w:t>
      </w:r>
      <w:r w:rsidR="00DF382D">
        <w:t>he data is normal and outliers are minimal. There are no missing values.</w:t>
      </w:r>
    </w:p>
    <w:p w14:paraId="5B54F5A2" w14:textId="77777777" w:rsidR="00F86BBB" w:rsidRDefault="00F86BBB" w:rsidP="00315A25">
      <w:pPr>
        <w:spacing w:after="0" w:line="240" w:lineRule="auto"/>
      </w:pPr>
    </w:p>
    <w:p w14:paraId="01BB3BA1" w14:textId="77777777" w:rsidR="00E84024" w:rsidRPr="005812E2" w:rsidRDefault="00E84024" w:rsidP="00E84024">
      <w:pPr>
        <w:pStyle w:val="Heading2"/>
        <w:jc w:val="both"/>
        <w:rPr>
          <w:bCs/>
          <w:i/>
          <w:iCs/>
        </w:rPr>
      </w:pPr>
      <w:bookmarkStart w:id="7" w:name="_Toc87191629"/>
      <w:r w:rsidRPr="005812E2">
        <w:rPr>
          <w:bCs/>
          <w:i/>
          <w:iCs/>
        </w:rPr>
        <w:t>Dataset 2</w:t>
      </w:r>
      <w:bookmarkEnd w:id="7"/>
    </w:p>
    <w:p w14:paraId="06EB31A9" w14:textId="072D8165" w:rsidR="00E84024" w:rsidRDefault="00E84024" w:rsidP="00E84024">
      <w:r>
        <w:t>Pop_2016Census.csv</w:t>
      </w:r>
    </w:p>
    <w:p w14:paraId="07DCCD48" w14:textId="53BDA070" w:rsidR="00E84024" w:rsidRPr="00E84024" w:rsidRDefault="00E84024" w:rsidP="00E84024">
      <w:pPr>
        <w:rPr>
          <w:i/>
          <w:iCs/>
        </w:rPr>
      </w:pPr>
      <w:r w:rsidRPr="00E84024">
        <w:rPr>
          <w:rFonts w:ascii="Times New Roman" w:hAnsi="Times New Roman" w:cs="Times New Roman"/>
          <w:i/>
          <w:iCs/>
          <w:sz w:val="24"/>
        </w:rPr>
        <w:t>Population - Census Profile - Age, Sex, Type of Dwelling, Families, Households, Marital Status, Language, Income, Immigration and Ethnocultural Diversity, Housing, Aboriginal Peoples, Education, Labour, Journey to Work, Mobility and Migration, and Language of Work for Census Metropolitan Areas and Census Agglomerations, 2016 Census / Catalogue number: 98-401-X2016041 (Statistics Canada)</w:t>
      </w:r>
    </w:p>
    <w:p w14:paraId="7A0D8B9D" w14:textId="3DC815B7" w:rsidR="00E84024" w:rsidRDefault="00E84024" w:rsidP="00E84024">
      <w:pPr>
        <w:pStyle w:val="Heading2"/>
        <w:jc w:val="both"/>
        <w:rPr>
          <w:bCs/>
        </w:rPr>
      </w:pPr>
      <w:bookmarkStart w:id="8" w:name="_Toc87191630"/>
      <w:r>
        <w:rPr>
          <w:bCs/>
        </w:rPr>
        <w:t>Initial Review</w:t>
      </w:r>
      <w:bookmarkEnd w:id="8"/>
    </w:p>
    <w:p w14:paraId="74B1EFC2" w14:textId="4F384BAF" w:rsidR="00E84024" w:rsidRDefault="00FD4853" w:rsidP="005812E2">
      <w:pPr>
        <w:pStyle w:val="NoSpacing"/>
        <w:jc w:val="center"/>
      </w:pPr>
      <w:r>
        <w:rPr>
          <w:noProof/>
        </w:rPr>
        <w:drawing>
          <wp:inline distT="0" distB="0" distL="0" distR="0" wp14:anchorId="355224D3" wp14:editId="6B59C3A1">
            <wp:extent cx="5410200" cy="3285425"/>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5"/>
                    <a:stretch>
                      <a:fillRect/>
                    </a:stretch>
                  </pic:blipFill>
                  <pic:spPr>
                    <a:xfrm>
                      <a:off x="0" y="0"/>
                      <a:ext cx="5414990" cy="3288334"/>
                    </a:xfrm>
                    <a:prstGeom prst="rect">
                      <a:avLst/>
                    </a:prstGeom>
                  </pic:spPr>
                </pic:pic>
              </a:graphicData>
            </a:graphic>
          </wp:inline>
        </w:drawing>
      </w:r>
    </w:p>
    <w:p w14:paraId="3DBC4F91" w14:textId="7C454317" w:rsidR="00FD4853" w:rsidRDefault="00FD4853" w:rsidP="00E84024">
      <w:pPr>
        <w:pStyle w:val="NoSpacing"/>
      </w:pPr>
    </w:p>
    <w:p w14:paraId="082BCC42" w14:textId="3E07AD3E" w:rsidR="00FD4853" w:rsidRDefault="00FD4853" w:rsidP="005812E2">
      <w:pPr>
        <w:pStyle w:val="NoSpacing"/>
        <w:jc w:val="center"/>
      </w:pPr>
      <w:r>
        <w:rPr>
          <w:noProof/>
        </w:rPr>
        <w:lastRenderedPageBreak/>
        <w:drawing>
          <wp:inline distT="0" distB="0" distL="0" distR="0" wp14:anchorId="79D74E69" wp14:editId="2A8476C7">
            <wp:extent cx="5066630" cy="3301429"/>
            <wp:effectExtent l="0" t="0" r="127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5075070" cy="3306929"/>
                    </a:xfrm>
                    <a:prstGeom prst="rect">
                      <a:avLst/>
                    </a:prstGeom>
                  </pic:spPr>
                </pic:pic>
              </a:graphicData>
            </a:graphic>
          </wp:inline>
        </w:drawing>
      </w:r>
    </w:p>
    <w:p w14:paraId="478E07B4" w14:textId="2ECA589D" w:rsidR="005812E2" w:rsidRDefault="005812E2" w:rsidP="00E84024">
      <w:pPr>
        <w:pStyle w:val="NoSpacing"/>
      </w:pPr>
    </w:p>
    <w:p w14:paraId="3B35E131" w14:textId="77777777" w:rsidR="005812E2" w:rsidRDefault="005812E2" w:rsidP="005812E2">
      <w:pPr>
        <w:pStyle w:val="Heading2"/>
        <w:jc w:val="both"/>
        <w:rPr>
          <w:bCs/>
        </w:rPr>
      </w:pPr>
      <w:bookmarkStart w:id="9" w:name="_Toc87191631"/>
      <w:r>
        <w:rPr>
          <w:bCs/>
        </w:rPr>
        <w:t>Analyses and Preparation</w:t>
      </w:r>
      <w:bookmarkEnd w:id="9"/>
    </w:p>
    <w:p w14:paraId="5104AB8B" w14:textId="77777777" w:rsidR="005812E2" w:rsidRDefault="005812E2" w:rsidP="00E84024">
      <w:pPr>
        <w:pStyle w:val="NoSpacing"/>
      </w:pPr>
    </w:p>
    <w:p w14:paraId="24B70A8E" w14:textId="2763FBE2" w:rsidR="00AE5EDC" w:rsidRDefault="00AE5EDC" w:rsidP="002410B8">
      <w:pPr>
        <w:pStyle w:val="NoSpacing"/>
        <w:jc w:val="center"/>
      </w:pPr>
      <w:r>
        <w:rPr>
          <w:noProof/>
        </w:rPr>
        <w:drawing>
          <wp:inline distT="0" distB="0" distL="0" distR="0" wp14:anchorId="41C2CE5D" wp14:editId="586348E4">
            <wp:extent cx="6288005" cy="22955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7"/>
                    <a:stretch>
                      <a:fillRect/>
                    </a:stretch>
                  </pic:blipFill>
                  <pic:spPr>
                    <a:xfrm>
                      <a:off x="0" y="0"/>
                      <a:ext cx="6290474" cy="2296426"/>
                    </a:xfrm>
                    <a:prstGeom prst="rect">
                      <a:avLst/>
                    </a:prstGeom>
                  </pic:spPr>
                </pic:pic>
              </a:graphicData>
            </a:graphic>
          </wp:inline>
        </w:drawing>
      </w:r>
    </w:p>
    <w:p w14:paraId="6947CAB4" w14:textId="77777777" w:rsidR="00E84024" w:rsidRDefault="00E84024" w:rsidP="00E84024">
      <w:pPr>
        <w:pStyle w:val="NoSpacing"/>
      </w:pPr>
    </w:p>
    <w:p w14:paraId="6CA40434" w14:textId="5E92919B" w:rsidR="009E65C9" w:rsidRDefault="009E65C9" w:rsidP="009E65C9">
      <w:pPr>
        <w:spacing w:after="0" w:line="240" w:lineRule="auto"/>
      </w:pPr>
      <w:r>
        <w:t xml:space="preserve">Useful </w:t>
      </w:r>
      <w:r w:rsidR="00EE00CD">
        <w:t>attributes/</w:t>
      </w:r>
      <w:r>
        <w:t>columns:</w:t>
      </w:r>
    </w:p>
    <w:p w14:paraId="6B422743" w14:textId="404EDDA3" w:rsidR="009E65C9" w:rsidRDefault="009E65C9" w:rsidP="009E65C9">
      <w:pPr>
        <w:pStyle w:val="ListParagraph"/>
        <w:numPr>
          <w:ilvl w:val="0"/>
          <w:numId w:val="14"/>
        </w:numPr>
        <w:spacing w:after="0" w:line="240" w:lineRule="auto"/>
      </w:pPr>
      <w:proofErr w:type="spellStart"/>
      <w:r>
        <w:t>Geo_Name</w:t>
      </w:r>
      <w:proofErr w:type="spellEnd"/>
    </w:p>
    <w:p w14:paraId="63E93697" w14:textId="5C9555D5" w:rsidR="009E65C9" w:rsidRDefault="009E65C9" w:rsidP="009E65C9">
      <w:pPr>
        <w:pStyle w:val="ListParagraph"/>
        <w:numPr>
          <w:ilvl w:val="0"/>
          <w:numId w:val="14"/>
        </w:numPr>
        <w:spacing w:after="0" w:line="240" w:lineRule="auto"/>
      </w:pPr>
      <w:r>
        <w:t>DIM: Profile of Census Metropolitan Areas / Census Agglomerations (2247)</w:t>
      </w:r>
    </w:p>
    <w:p w14:paraId="680AB8B9" w14:textId="2A8A173B" w:rsidR="006C4539" w:rsidRDefault="006C4539" w:rsidP="006C4539">
      <w:pPr>
        <w:pStyle w:val="ListParagraph"/>
        <w:numPr>
          <w:ilvl w:val="1"/>
          <w:numId w:val="14"/>
        </w:numPr>
        <w:spacing w:after="0" w:line="240" w:lineRule="auto"/>
      </w:pPr>
      <w:r>
        <w:t>Needs further analysis to determine which group to limit search with</w:t>
      </w:r>
    </w:p>
    <w:p w14:paraId="01D9F7E5" w14:textId="029D856E" w:rsidR="009E65C9" w:rsidRDefault="009E65C9" w:rsidP="009E65C9">
      <w:pPr>
        <w:pStyle w:val="ListParagraph"/>
        <w:numPr>
          <w:ilvl w:val="0"/>
          <w:numId w:val="14"/>
        </w:numPr>
        <w:spacing w:after="0" w:line="240" w:lineRule="auto"/>
      </w:pPr>
      <w:r>
        <w:t>DIM Sex (3): Member ID [1]: Total - Sex</w:t>
      </w:r>
    </w:p>
    <w:p w14:paraId="3094DE93" w14:textId="5FFFDE4C" w:rsidR="009E65C9" w:rsidRDefault="009E65C9" w:rsidP="009E65C9">
      <w:pPr>
        <w:pStyle w:val="ListParagraph"/>
        <w:numPr>
          <w:ilvl w:val="0"/>
          <w:numId w:val="14"/>
        </w:numPr>
        <w:spacing w:after="0" w:line="240" w:lineRule="auto"/>
      </w:pPr>
      <w:r>
        <w:t>DIM Sex (3): Member ID [2]: Total - Male</w:t>
      </w:r>
    </w:p>
    <w:p w14:paraId="514E9897" w14:textId="01ED504C" w:rsidR="009E65C9" w:rsidRDefault="009E65C9" w:rsidP="006C4539">
      <w:pPr>
        <w:pStyle w:val="ListParagraph"/>
        <w:numPr>
          <w:ilvl w:val="0"/>
          <w:numId w:val="14"/>
        </w:numPr>
        <w:spacing w:after="0" w:line="240" w:lineRule="auto"/>
      </w:pPr>
      <w:r>
        <w:t>DIM Sex (3): Member ID [3]: Total - Female</w:t>
      </w:r>
    </w:p>
    <w:p w14:paraId="2207ABE3" w14:textId="77777777" w:rsidR="009E65C9" w:rsidRDefault="009E65C9" w:rsidP="009E65C9">
      <w:pPr>
        <w:spacing w:after="0" w:line="240" w:lineRule="auto"/>
      </w:pPr>
    </w:p>
    <w:p w14:paraId="1B59F6F1" w14:textId="476710AD" w:rsidR="009E65C9" w:rsidRDefault="009E65C9" w:rsidP="009E65C9">
      <w:pPr>
        <w:spacing w:after="0" w:line="240" w:lineRule="auto"/>
      </w:pPr>
      <w:r>
        <w:lastRenderedPageBreak/>
        <w:t>Data types on above columns are appropriate</w:t>
      </w:r>
    </w:p>
    <w:p w14:paraId="57F79663" w14:textId="50513020" w:rsidR="00FF7BA3" w:rsidRDefault="00FF7BA3" w:rsidP="009E65C9">
      <w:pPr>
        <w:spacing w:after="0" w:line="240" w:lineRule="auto"/>
      </w:pPr>
    </w:p>
    <w:p w14:paraId="619B6C3A" w14:textId="31C80244" w:rsidR="00FF7BA3" w:rsidRDefault="00FF7BA3" w:rsidP="00FF7BA3">
      <w:pPr>
        <w:spacing w:after="0" w:line="240" w:lineRule="auto"/>
      </w:pPr>
      <w:r>
        <w:t xml:space="preserve">The last 3 variables to the right of the dataset are numeric. </w:t>
      </w:r>
    </w:p>
    <w:p w14:paraId="2293C6E9" w14:textId="77777777" w:rsidR="00FF7BA3" w:rsidRDefault="00FF7BA3" w:rsidP="00FF7BA3">
      <w:pPr>
        <w:spacing w:after="0" w:line="240" w:lineRule="auto"/>
      </w:pPr>
    </w:p>
    <w:p w14:paraId="1A42AA52" w14:textId="0E10632A" w:rsidR="00FF7BA3" w:rsidRDefault="00FF7BA3" w:rsidP="00FF7BA3">
      <w:pPr>
        <w:spacing w:after="0" w:line="240" w:lineRule="auto"/>
      </w:pPr>
      <w:r>
        <w:t>The “DIM: Profile of Census Metropolitan Areas / Census Agglomerations (2247)” variable which is a character data type contains subsets</w:t>
      </w:r>
      <w:r w:rsidR="00B43D38">
        <w:t>, among others the following</w:t>
      </w:r>
      <w:r>
        <w:t>:</w:t>
      </w:r>
    </w:p>
    <w:p w14:paraId="59B58FA6" w14:textId="77777777" w:rsidR="00FF7BA3" w:rsidRDefault="00FF7BA3" w:rsidP="00FF7BA3">
      <w:pPr>
        <w:pStyle w:val="ListParagraph"/>
        <w:numPr>
          <w:ilvl w:val="0"/>
          <w:numId w:val="16"/>
        </w:numPr>
        <w:spacing w:after="0" w:line="240" w:lineRule="auto"/>
        <w:rPr>
          <w:i/>
          <w:iCs/>
        </w:rPr>
      </w:pPr>
      <w:r>
        <w:rPr>
          <w:i/>
          <w:iCs/>
        </w:rPr>
        <w:t>Population, 2016</w:t>
      </w:r>
    </w:p>
    <w:p w14:paraId="436FDCA3" w14:textId="77777777" w:rsidR="00FF7BA3" w:rsidRDefault="00FF7BA3" w:rsidP="00FF7BA3">
      <w:pPr>
        <w:pStyle w:val="ListParagraph"/>
        <w:numPr>
          <w:ilvl w:val="0"/>
          <w:numId w:val="16"/>
        </w:numPr>
        <w:spacing w:after="0" w:line="240" w:lineRule="auto"/>
        <w:rPr>
          <w:i/>
          <w:iCs/>
        </w:rPr>
      </w:pPr>
      <w:r>
        <w:rPr>
          <w:i/>
          <w:iCs/>
        </w:rPr>
        <w:t>Population, 2011</w:t>
      </w:r>
    </w:p>
    <w:p w14:paraId="0A8CBED2" w14:textId="37D47061" w:rsidR="00FF7BA3" w:rsidRPr="00824D44" w:rsidRDefault="00FF7BA3" w:rsidP="00FF7BA3">
      <w:pPr>
        <w:pStyle w:val="ListParagraph"/>
        <w:numPr>
          <w:ilvl w:val="0"/>
          <w:numId w:val="16"/>
        </w:numPr>
        <w:spacing w:after="0" w:line="240" w:lineRule="auto"/>
        <w:rPr>
          <w:i/>
          <w:iCs/>
        </w:rPr>
      </w:pPr>
      <w:r w:rsidRPr="00FF7BA3">
        <w:rPr>
          <w:i/>
          <w:iCs/>
        </w:rPr>
        <w:t>Population percentage change, 2011 to 2016</w:t>
      </w:r>
    </w:p>
    <w:p w14:paraId="54812626" w14:textId="1AF775DE" w:rsidR="00FF7BA3" w:rsidRPr="00824D44" w:rsidRDefault="00FF7BA3" w:rsidP="00FF7BA3">
      <w:pPr>
        <w:pStyle w:val="ListParagraph"/>
        <w:numPr>
          <w:ilvl w:val="0"/>
          <w:numId w:val="16"/>
        </w:numPr>
        <w:spacing w:after="0" w:line="240" w:lineRule="auto"/>
        <w:rPr>
          <w:i/>
          <w:iCs/>
        </w:rPr>
      </w:pPr>
      <w:r w:rsidRPr="00FF7BA3">
        <w:rPr>
          <w:i/>
          <w:iCs/>
        </w:rPr>
        <w:t>Total private dwellings</w:t>
      </w:r>
    </w:p>
    <w:p w14:paraId="79A171EB" w14:textId="173139C8" w:rsidR="00FF7BA3" w:rsidRPr="00824D44" w:rsidRDefault="00FF7BA3" w:rsidP="00FF7BA3">
      <w:pPr>
        <w:pStyle w:val="ListParagraph"/>
        <w:numPr>
          <w:ilvl w:val="0"/>
          <w:numId w:val="16"/>
        </w:numPr>
        <w:spacing w:after="0" w:line="240" w:lineRule="auto"/>
        <w:rPr>
          <w:i/>
          <w:iCs/>
        </w:rPr>
      </w:pPr>
      <w:r w:rsidRPr="00FF7BA3">
        <w:rPr>
          <w:i/>
          <w:iCs/>
        </w:rPr>
        <w:t>Private dwellings occupied by usual residents</w:t>
      </w:r>
    </w:p>
    <w:p w14:paraId="419C36B6" w14:textId="25B9A1F3" w:rsidR="00FF7BA3" w:rsidRPr="00824D44" w:rsidRDefault="00FF7BA3" w:rsidP="00FF7BA3">
      <w:pPr>
        <w:pStyle w:val="ListParagraph"/>
        <w:numPr>
          <w:ilvl w:val="0"/>
          <w:numId w:val="16"/>
        </w:numPr>
        <w:spacing w:after="0" w:line="240" w:lineRule="auto"/>
        <w:rPr>
          <w:i/>
          <w:iCs/>
        </w:rPr>
      </w:pPr>
      <w:r w:rsidRPr="00FF7BA3">
        <w:rPr>
          <w:i/>
          <w:iCs/>
        </w:rPr>
        <w:t>Population density per square kilometre</w:t>
      </w:r>
    </w:p>
    <w:p w14:paraId="20EBC527" w14:textId="1C509DCE" w:rsidR="00FF7BA3" w:rsidRPr="00824D44" w:rsidRDefault="00FF7BA3" w:rsidP="00FF7BA3">
      <w:pPr>
        <w:pStyle w:val="ListParagraph"/>
        <w:numPr>
          <w:ilvl w:val="0"/>
          <w:numId w:val="16"/>
        </w:numPr>
        <w:spacing w:after="0" w:line="240" w:lineRule="auto"/>
        <w:rPr>
          <w:i/>
          <w:iCs/>
        </w:rPr>
      </w:pPr>
      <w:r w:rsidRPr="00FF7BA3">
        <w:rPr>
          <w:i/>
          <w:iCs/>
        </w:rPr>
        <w:t>Land area in square kilometres</w:t>
      </w:r>
    </w:p>
    <w:p w14:paraId="175D48BE" w14:textId="7F2B2F18" w:rsidR="00FF7BA3" w:rsidRPr="00824D44" w:rsidRDefault="00FF7BA3" w:rsidP="00FF7BA3">
      <w:pPr>
        <w:pStyle w:val="ListParagraph"/>
        <w:numPr>
          <w:ilvl w:val="0"/>
          <w:numId w:val="16"/>
        </w:numPr>
        <w:spacing w:after="0" w:line="240" w:lineRule="auto"/>
        <w:rPr>
          <w:i/>
          <w:iCs/>
        </w:rPr>
      </w:pPr>
      <w:r w:rsidRPr="00FF7BA3">
        <w:rPr>
          <w:i/>
          <w:iCs/>
        </w:rPr>
        <w:t>Total - Age groups and average age of the population - 100% data</w:t>
      </w:r>
    </w:p>
    <w:p w14:paraId="70BC6CD9" w14:textId="62B8302A" w:rsidR="00FF7BA3" w:rsidRPr="00824D44" w:rsidRDefault="00B43D38" w:rsidP="00FF7BA3">
      <w:pPr>
        <w:pStyle w:val="ListParagraph"/>
        <w:numPr>
          <w:ilvl w:val="0"/>
          <w:numId w:val="16"/>
        </w:numPr>
        <w:spacing w:after="0" w:line="240" w:lineRule="auto"/>
        <w:rPr>
          <w:i/>
          <w:iCs/>
        </w:rPr>
      </w:pPr>
      <w:r w:rsidRPr="003C0B11">
        <w:rPr>
          <w:i/>
          <w:iCs/>
          <w:u w:val="single"/>
        </w:rPr>
        <w:t xml:space="preserve">There are </w:t>
      </w:r>
      <w:r w:rsidRPr="003C0B11">
        <w:rPr>
          <w:b/>
          <w:bCs/>
          <w:i/>
          <w:iCs/>
          <w:u w:val="single"/>
        </w:rPr>
        <w:t>2,239</w:t>
      </w:r>
      <w:r w:rsidRPr="003C0B11">
        <w:rPr>
          <w:i/>
          <w:iCs/>
          <w:u w:val="single"/>
        </w:rPr>
        <w:t xml:space="preserve"> other lines</w:t>
      </w:r>
      <w:r>
        <w:rPr>
          <w:i/>
          <w:iCs/>
        </w:rPr>
        <w:t xml:space="preserve"> for EACH of 160 Geographic Name (City) </w:t>
      </w:r>
    </w:p>
    <w:p w14:paraId="07A8BA25" w14:textId="77777777" w:rsidR="00FF7BA3" w:rsidRDefault="00FF7BA3" w:rsidP="00FF7BA3">
      <w:pPr>
        <w:spacing w:after="0" w:line="240" w:lineRule="auto"/>
      </w:pPr>
    </w:p>
    <w:p w14:paraId="0D4CB309" w14:textId="7232E670" w:rsidR="00B43D38" w:rsidRDefault="00824171" w:rsidP="00FF7BA3">
      <w:pPr>
        <w:spacing w:after="0" w:line="240" w:lineRule="auto"/>
      </w:pPr>
      <w:r>
        <w:t>W</w:t>
      </w:r>
      <w:r w:rsidR="00FF7BA3">
        <w:t xml:space="preserve">e </w:t>
      </w:r>
      <w:r w:rsidR="00B43D38">
        <w:t>only need</w:t>
      </w:r>
      <w:r w:rsidR="00C2355E">
        <w:t xml:space="preserve"> the 2 population metrics</w:t>
      </w:r>
      <w:r w:rsidR="00B43D38">
        <w:t>:</w:t>
      </w:r>
    </w:p>
    <w:p w14:paraId="5F57E121" w14:textId="77777777" w:rsidR="00B43D38" w:rsidRPr="00B43D38" w:rsidRDefault="00B43D38" w:rsidP="00B43D38">
      <w:pPr>
        <w:pStyle w:val="ListParagraph"/>
        <w:numPr>
          <w:ilvl w:val="0"/>
          <w:numId w:val="17"/>
        </w:numPr>
        <w:spacing w:after="0" w:line="240" w:lineRule="auto"/>
        <w:rPr>
          <w:i/>
          <w:iCs/>
        </w:rPr>
      </w:pPr>
      <w:r w:rsidRPr="00B43D38">
        <w:rPr>
          <w:i/>
          <w:iCs/>
        </w:rPr>
        <w:t>Population, 2016</w:t>
      </w:r>
    </w:p>
    <w:p w14:paraId="49AF5C46" w14:textId="77777777" w:rsidR="00B43D38" w:rsidRPr="00B43D38" w:rsidRDefault="00B43D38" w:rsidP="00B43D38">
      <w:pPr>
        <w:pStyle w:val="ListParagraph"/>
        <w:numPr>
          <w:ilvl w:val="0"/>
          <w:numId w:val="17"/>
        </w:numPr>
        <w:spacing w:after="0" w:line="240" w:lineRule="auto"/>
        <w:rPr>
          <w:i/>
          <w:iCs/>
        </w:rPr>
      </w:pPr>
      <w:r w:rsidRPr="00B43D38">
        <w:rPr>
          <w:i/>
          <w:iCs/>
        </w:rPr>
        <w:t>Population, 2011</w:t>
      </w:r>
    </w:p>
    <w:p w14:paraId="5D341577" w14:textId="77777777" w:rsidR="00B43D38" w:rsidRDefault="00B43D38" w:rsidP="00B43D38">
      <w:pPr>
        <w:spacing w:after="0" w:line="240" w:lineRule="auto"/>
        <w:ind w:left="359"/>
      </w:pPr>
    </w:p>
    <w:p w14:paraId="6EF9D3E9" w14:textId="25206A8F" w:rsidR="00FF7BA3" w:rsidRDefault="00C2355E" w:rsidP="00B43D38">
      <w:pPr>
        <w:spacing w:after="0" w:line="240" w:lineRule="auto"/>
      </w:pPr>
      <w:r>
        <w:t xml:space="preserve">We need to pull </w:t>
      </w:r>
      <w:r w:rsidR="003C0B11">
        <w:t>the 2 rows</w:t>
      </w:r>
      <w:r>
        <w:t xml:space="preserve"> out from its current attribute to become 2 separate attributes/columns and delete all remaining subsets under “DIM: Profile of Census Metropolitan Areas / Census Agglomerations (2247)” variable</w:t>
      </w:r>
      <w:r w:rsidR="00FF7BA3">
        <w:t>.</w:t>
      </w:r>
    </w:p>
    <w:p w14:paraId="014393E0" w14:textId="77777777" w:rsidR="00FF7BA3" w:rsidRDefault="00FF7BA3" w:rsidP="00FF7BA3">
      <w:pPr>
        <w:spacing w:after="0" w:line="240" w:lineRule="auto"/>
      </w:pPr>
    </w:p>
    <w:p w14:paraId="188CA02A" w14:textId="44A23225" w:rsidR="00FF7BA3" w:rsidRDefault="00C2355E" w:rsidP="00FF7BA3">
      <w:pPr>
        <w:spacing w:after="0" w:line="240" w:lineRule="auto"/>
      </w:pPr>
      <w:r>
        <w:t>The values shown under attribute “DIM Sex (3): Member ID [1]: Total - Sex“</w:t>
      </w:r>
      <w:r w:rsidR="003C0B11">
        <w:t xml:space="preserve"> </w:t>
      </w:r>
      <w:r>
        <w:t>sh</w:t>
      </w:r>
      <w:r w:rsidR="003C0B11">
        <w:t>ould</w:t>
      </w:r>
      <w:r>
        <w:t xml:space="preserve"> line up with these planned separate columns of Population, 2016 and Population, 2011</w:t>
      </w:r>
      <w:r w:rsidR="00FF7BA3">
        <w:t>.</w:t>
      </w:r>
    </w:p>
    <w:p w14:paraId="65E9300B" w14:textId="77777777" w:rsidR="00FF7BA3" w:rsidRDefault="00FF7BA3" w:rsidP="00FF7BA3">
      <w:pPr>
        <w:spacing w:after="0" w:line="240" w:lineRule="auto"/>
      </w:pPr>
    </w:p>
    <w:p w14:paraId="55B0257F" w14:textId="27DE65F9" w:rsidR="00FF7BA3" w:rsidRDefault="00C2355E" w:rsidP="00FF7BA3">
      <w:pPr>
        <w:spacing w:after="0" w:line="240" w:lineRule="auto"/>
      </w:pPr>
      <w:r>
        <w:t xml:space="preserve">After transforming raw data to the relevant columns and picking up only the relevant attributes of Geographic name (changed to “Cities”), </w:t>
      </w:r>
      <w:r w:rsidR="00B5437D">
        <w:t>Population, 2011 and Population, 2016</w:t>
      </w:r>
      <w:r>
        <w:t>. We get the following 3 attributes in the revised dataset</w:t>
      </w:r>
      <w:r w:rsidR="00414EC5">
        <w:t xml:space="preserve"> “</w:t>
      </w:r>
      <w:r w:rsidR="00414EC5" w:rsidRPr="00AE3002">
        <w:rPr>
          <w:b/>
          <w:bCs/>
        </w:rPr>
        <w:t>Pop2016Final</w:t>
      </w:r>
      <w:r w:rsidR="00414EC5">
        <w:t>”</w:t>
      </w:r>
      <w:r w:rsidR="00186581">
        <w:t xml:space="preserve"> with 158 observations and 3 variables from 353,914 observations and 14 variables</w:t>
      </w:r>
      <w:r w:rsidR="00B5437D">
        <w:t>:</w:t>
      </w:r>
    </w:p>
    <w:p w14:paraId="68EC1C06" w14:textId="44FBF1B7" w:rsidR="00B5437D" w:rsidRDefault="00B5437D" w:rsidP="00FF7BA3">
      <w:pPr>
        <w:spacing w:after="0" w:line="240" w:lineRule="auto"/>
      </w:pPr>
    </w:p>
    <w:p w14:paraId="1074C3AA" w14:textId="61C7CCB4" w:rsidR="00B5437D" w:rsidRDefault="0083551C" w:rsidP="0026618D">
      <w:pPr>
        <w:spacing w:after="0" w:line="240" w:lineRule="auto"/>
        <w:jc w:val="center"/>
      </w:pPr>
      <w:r>
        <w:rPr>
          <w:noProof/>
        </w:rPr>
        <w:lastRenderedPageBreak/>
        <w:drawing>
          <wp:inline distT="0" distB="0" distL="0" distR="0" wp14:anchorId="49050D33" wp14:editId="630A511D">
            <wp:extent cx="5457825" cy="3295104"/>
            <wp:effectExtent l="0" t="0" r="0" b="635"/>
            <wp:docPr id="36" name="Picture 3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with medium confidence"/>
                    <pic:cNvPicPr/>
                  </pic:nvPicPr>
                  <pic:blipFill>
                    <a:blip r:embed="rId28"/>
                    <a:stretch>
                      <a:fillRect/>
                    </a:stretch>
                  </pic:blipFill>
                  <pic:spPr>
                    <a:xfrm>
                      <a:off x="0" y="0"/>
                      <a:ext cx="5459192" cy="3295929"/>
                    </a:xfrm>
                    <a:prstGeom prst="rect">
                      <a:avLst/>
                    </a:prstGeom>
                  </pic:spPr>
                </pic:pic>
              </a:graphicData>
            </a:graphic>
          </wp:inline>
        </w:drawing>
      </w:r>
    </w:p>
    <w:p w14:paraId="51F38D58" w14:textId="4C4AB588" w:rsidR="00B5437D" w:rsidRDefault="00B5437D" w:rsidP="00FF7BA3">
      <w:pPr>
        <w:spacing w:after="0" w:line="240" w:lineRule="auto"/>
      </w:pPr>
    </w:p>
    <w:p w14:paraId="70A9BEBE" w14:textId="77777777" w:rsidR="00B5437D" w:rsidRDefault="00B5437D" w:rsidP="00B5437D">
      <w:pPr>
        <w:spacing w:after="0" w:line="240" w:lineRule="auto"/>
      </w:pPr>
    </w:p>
    <w:p w14:paraId="3B077C1E" w14:textId="77777777" w:rsidR="00B5437D" w:rsidRDefault="00B5437D" w:rsidP="00B5437D">
      <w:pPr>
        <w:spacing w:after="0" w:line="240" w:lineRule="auto"/>
      </w:pPr>
      <w:r>
        <w:t>This is where we can start doing analyses of the dataset:</w:t>
      </w:r>
    </w:p>
    <w:p w14:paraId="69230B01" w14:textId="2EEF6B43" w:rsidR="00B5437D" w:rsidRDefault="00B5437D" w:rsidP="00FF7BA3">
      <w:pPr>
        <w:spacing w:after="0" w:line="240" w:lineRule="auto"/>
      </w:pPr>
    </w:p>
    <w:p w14:paraId="31F2A7AF" w14:textId="2F40634E" w:rsidR="00B5437D" w:rsidRDefault="0026618D" w:rsidP="0026618D">
      <w:pPr>
        <w:spacing w:after="0" w:line="240" w:lineRule="auto"/>
        <w:jc w:val="center"/>
      </w:pPr>
      <w:r>
        <w:rPr>
          <w:noProof/>
        </w:rPr>
        <w:drawing>
          <wp:inline distT="0" distB="0" distL="0" distR="0" wp14:anchorId="542E624E" wp14:editId="0610FA90">
            <wp:extent cx="4883537" cy="140017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9"/>
                    <a:stretch>
                      <a:fillRect/>
                    </a:stretch>
                  </pic:blipFill>
                  <pic:spPr>
                    <a:xfrm>
                      <a:off x="0" y="0"/>
                      <a:ext cx="4886115" cy="1400914"/>
                    </a:xfrm>
                    <a:prstGeom prst="rect">
                      <a:avLst/>
                    </a:prstGeom>
                  </pic:spPr>
                </pic:pic>
              </a:graphicData>
            </a:graphic>
          </wp:inline>
        </w:drawing>
      </w:r>
    </w:p>
    <w:p w14:paraId="658288E2" w14:textId="5BCA3C43" w:rsidR="00B5437D" w:rsidRDefault="00B5437D" w:rsidP="00FF7BA3">
      <w:pPr>
        <w:spacing w:after="0" w:line="240" w:lineRule="auto"/>
      </w:pPr>
    </w:p>
    <w:p w14:paraId="7876C156" w14:textId="7EE3E8C3" w:rsidR="00B5437D" w:rsidRDefault="00B5437D" w:rsidP="00FF7BA3">
      <w:pPr>
        <w:spacing w:after="0" w:line="240" w:lineRule="auto"/>
      </w:pPr>
    </w:p>
    <w:p w14:paraId="00B799CE" w14:textId="7F617D85" w:rsidR="00B5437D" w:rsidRDefault="004E41D4" w:rsidP="00FF7BA3">
      <w:pPr>
        <w:spacing w:after="0" w:line="240" w:lineRule="auto"/>
      </w:pPr>
      <w:r w:rsidRPr="004E41D4">
        <w:rPr>
          <w:noProof/>
        </w:rPr>
        <w:t xml:space="preserve"> </w:t>
      </w:r>
    </w:p>
    <w:p w14:paraId="00124B4B" w14:textId="61C2B6E9" w:rsidR="004678C2" w:rsidRDefault="00BA6EA0" w:rsidP="004678C2">
      <w:pPr>
        <w:spacing w:after="0" w:line="240" w:lineRule="auto"/>
        <w:jc w:val="center"/>
      </w:pPr>
      <w:r>
        <w:rPr>
          <w:noProof/>
        </w:rPr>
        <w:drawing>
          <wp:inline distT="0" distB="0" distL="0" distR="0" wp14:anchorId="05EFF31F" wp14:editId="5473027F">
            <wp:extent cx="2962275" cy="1984028"/>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0"/>
                    <a:stretch>
                      <a:fillRect/>
                    </a:stretch>
                  </pic:blipFill>
                  <pic:spPr>
                    <a:xfrm>
                      <a:off x="0" y="0"/>
                      <a:ext cx="2974690" cy="1992343"/>
                    </a:xfrm>
                    <a:prstGeom prst="rect">
                      <a:avLst/>
                    </a:prstGeom>
                  </pic:spPr>
                </pic:pic>
              </a:graphicData>
            </a:graphic>
          </wp:inline>
        </w:drawing>
      </w:r>
      <w:r w:rsidRPr="00BA6EA0">
        <w:rPr>
          <w:noProof/>
        </w:rPr>
        <w:t xml:space="preserve"> </w:t>
      </w:r>
      <w:r>
        <w:rPr>
          <w:noProof/>
        </w:rPr>
        <w:drawing>
          <wp:inline distT="0" distB="0" distL="0" distR="0" wp14:anchorId="2B9D73D3" wp14:editId="1AAD18E4">
            <wp:extent cx="2890287" cy="1868805"/>
            <wp:effectExtent l="0" t="0" r="5715"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1"/>
                    <a:stretch>
                      <a:fillRect/>
                    </a:stretch>
                  </pic:blipFill>
                  <pic:spPr>
                    <a:xfrm>
                      <a:off x="0" y="0"/>
                      <a:ext cx="2913107" cy="1883560"/>
                    </a:xfrm>
                    <a:prstGeom prst="rect">
                      <a:avLst/>
                    </a:prstGeom>
                  </pic:spPr>
                </pic:pic>
              </a:graphicData>
            </a:graphic>
          </wp:inline>
        </w:drawing>
      </w:r>
    </w:p>
    <w:p w14:paraId="347E884E" w14:textId="753FD639" w:rsidR="00824171" w:rsidRDefault="00824171" w:rsidP="004678C2">
      <w:pPr>
        <w:spacing w:after="0" w:line="240" w:lineRule="auto"/>
        <w:jc w:val="center"/>
      </w:pPr>
    </w:p>
    <w:p w14:paraId="65FD5E51" w14:textId="441835EC" w:rsidR="00824171" w:rsidRDefault="00824171" w:rsidP="00824171">
      <w:pPr>
        <w:spacing w:after="0" w:line="240" w:lineRule="auto"/>
      </w:pPr>
    </w:p>
    <w:p w14:paraId="6FD9792C" w14:textId="7C199DCF" w:rsidR="00824171" w:rsidRDefault="00737A97" w:rsidP="00824171">
      <w:pPr>
        <w:spacing w:after="0" w:line="240" w:lineRule="auto"/>
      </w:pPr>
      <w:r>
        <w:rPr>
          <w:noProof/>
        </w:rPr>
        <w:drawing>
          <wp:inline distT="0" distB="0" distL="0" distR="0" wp14:anchorId="7DC817EA" wp14:editId="6B1B3C1B">
            <wp:extent cx="5943600" cy="3881120"/>
            <wp:effectExtent l="0" t="0" r="0" b="508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5943600" cy="3881120"/>
                    </a:xfrm>
                    <a:prstGeom prst="rect">
                      <a:avLst/>
                    </a:prstGeom>
                  </pic:spPr>
                </pic:pic>
              </a:graphicData>
            </a:graphic>
          </wp:inline>
        </w:drawing>
      </w:r>
    </w:p>
    <w:p w14:paraId="7C790E90" w14:textId="4B30AFD6" w:rsidR="00824171" w:rsidRDefault="00824171" w:rsidP="00824171">
      <w:pPr>
        <w:spacing w:after="0" w:line="240" w:lineRule="auto"/>
      </w:pPr>
    </w:p>
    <w:p w14:paraId="25D67298" w14:textId="308A4779" w:rsidR="00824171" w:rsidRDefault="00824171" w:rsidP="00824171">
      <w:pPr>
        <w:spacing w:after="0" w:line="240" w:lineRule="auto"/>
      </w:pPr>
    </w:p>
    <w:p w14:paraId="43E4BAE2" w14:textId="77777777" w:rsidR="00737A97" w:rsidRDefault="00737A97" w:rsidP="00824171">
      <w:pPr>
        <w:spacing w:after="0" w:line="240" w:lineRule="auto"/>
      </w:pPr>
    </w:p>
    <w:p w14:paraId="54DAC25B" w14:textId="432826D2" w:rsidR="00824171" w:rsidRDefault="00737A97" w:rsidP="00824171">
      <w:pPr>
        <w:spacing w:after="0" w:line="240" w:lineRule="auto"/>
      </w:pPr>
      <w:r>
        <w:t xml:space="preserve">The 2 numerical data attributes are consistent with each other. </w:t>
      </w:r>
      <w:r w:rsidR="00B6193A">
        <w:t>Normal distribution and t</w:t>
      </w:r>
      <w:r>
        <w:t>here are no missing values</w:t>
      </w:r>
      <w:r w:rsidR="00AE3002">
        <w:t xml:space="preserve">. </w:t>
      </w:r>
    </w:p>
    <w:p w14:paraId="7E8922B7" w14:textId="6E05BDB0" w:rsidR="00824171" w:rsidRDefault="00824171" w:rsidP="004678C2">
      <w:pPr>
        <w:spacing w:after="0" w:line="240" w:lineRule="auto"/>
        <w:jc w:val="center"/>
      </w:pPr>
    </w:p>
    <w:p w14:paraId="6D4B08D6" w14:textId="729EFC57" w:rsidR="00824171" w:rsidRDefault="00824171" w:rsidP="004678C2">
      <w:pPr>
        <w:spacing w:after="0" w:line="240" w:lineRule="auto"/>
        <w:jc w:val="center"/>
      </w:pPr>
    </w:p>
    <w:p w14:paraId="76044AFA" w14:textId="5A02E284" w:rsidR="009264A5" w:rsidRPr="00385415" w:rsidRDefault="009264A5" w:rsidP="009264A5">
      <w:pPr>
        <w:pStyle w:val="Heading2"/>
        <w:jc w:val="both"/>
        <w:rPr>
          <w:bCs/>
          <w:i/>
          <w:iCs/>
        </w:rPr>
      </w:pPr>
      <w:bookmarkStart w:id="10" w:name="_Toc87191632"/>
      <w:r w:rsidRPr="00385415">
        <w:rPr>
          <w:bCs/>
          <w:i/>
          <w:iCs/>
        </w:rPr>
        <w:t xml:space="preserve">Dataset </w:t>
      </w:r>
      <w:r w:rsidR="00E84024" w:rsidRPr="00385415">
        <w:rPr>
          <w:bCs/>
          <w:i/>
          <w:iCs/>
        </w:rPr>
        <w:t>3</w:t>
      </w:r>
      <w:bookmarkEnd w:id="10"/>
    </w:p>
    <w:p w14:paraId="1DBD3F06" w14:textId="11D29417" w:rsidR="009264A5" w:rsidRDefault="009264A5" w:rsidP="009264A5">
      <w:r>
        <w:t>Population.csv</w:t>
      </w:r>
    </w:p>
    <w:p w14:paraId="002799BB" w14:textId="3BB4F772" w:rsidR="009264A5" w:rsidRDefault="009264A5" w:rsidP="009264A5">
      <w:r w:rsidRPr="009264A5">
        <w:rPr>
          <w:rFonts w:ascii="Times New Roman" w:hAnsi="Times New Roman" w:cs="Times New Roman"/>
          <w:i/>
          <w:iCs/>
          <w:sz w:val="24"/>
        </w:rPr>
        <w:t>Population - Census Profile - Age, Sex, Type of Dwelling, Families, Households, Marital Status, Language, Income, Immigration and Ethnocultural Diversity, Housing, Aboriginal Peoples, Education, Labour, Journey to Work, Mobility and Migration, and Language of Work for Census Metropolitan Areas and Census Agglomerations, 2011 Census / Catalogue number: 98-316-XWE (Statistics Canada)</w:t>
      </w:r>
    </w:p>
    <w:p w14:paraId="0A415887" w14:textId="77777777" w:rsidR="009264A5" w:rsidRDefault="009264A5" w:rsidP="009264A5">
      <w:pPr>
        <w:pStyle w:val="Heading2"/>
        <w:jc w:val="both"/>
        <w:rPr>
          <w:bCs/>
        </w:rPr>
      </w:pPr>
      <w:bookmarkStart w:id="11" w:name="_Toc87191633"/>
      <w:r>
        <w:rPr>
          <w:bCs/>
        </w:rPr>
        <w:lastRenderedPageBreak/>
        <w:t>Initial Review</w:t>
      </w:r>
      <w:bookmarkEnd w:id="11"/>
    </w:p>
    <w:p w14:paraId="07EDF25D" w14:textId="45D1B582" w:rsidR="009264A5" w:rsidRDefault="008779C7" w:rsidP="00AE3002">
      <w:pPr>
        <w:pStyle w:val="NoSpacing"/>
        <w:jc w:val="center"/>
      </w:pPr>
      <w:r>
        <w:rPr>
          <w:noProof/>
        </w:rPr>
        <w:drawing>
          <wp:inline distT="0" distB="0" distL="0" distR="0" wp14:anchorId="192D2308" wp14:editId="1DC60E02">
            <wp:extent cx="5209297" cy="1267818"/>
            <wp:effectExtent l="0" t="0" r="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3"/>
                    <a:stretch>
                      <a:fillRect/>
                    </a:stretch>
                  </pic:blipFill>
                  <pic:spPr>
                    <a:xfrm>
                      <a:off x="0" y="0"/>
                      <a:ext cx="5218051" cy="1269949"/>
                    </a:xfrm>
                    <a:prstGeom prst="rect">
                      <a:avLst/>
                    </a:prstGeom>
                  </pic:spPr>
                </pic:pic>
              </a:graphicData>
            </a:graphic>
          </wp:inline>
        </w:drawing>
      </w:r>
    </w:p>
    <w:p w14:paraId="4E7787EE" w14:textId="116C2E44" w:rsidR="009264A5" w:rsidRDefault="009264A5" w:rsidP="009264A5">
      <w:pPr>
        <w:pStyle w:val="NoSpacing"/>
      </w:pPr>
    </w:p>
    <w:p w14:paraId="7E37B440" w14:textId="3D8ABEA0" w:rsidR="00AE3002" w:rsidRDefault="00AE3002" w:rsidP="00AE3002">
      <w:pPr>
        <w:pStyle w:val="NoSpacing"/>
        <w:jc w:val="center"/>
      </w:pPr>
      <w:r>
        <w:rPr>
          <w:noProof/>
        </w:rPr>
        <w:drawing>
          <wp:inline distT="0" distB="0" distL="0" distR="0" wp14:anchorId="0EBFDADE" wp14:editId="198A3EE6">
            <wp:extent cx="5047776" cy="3581980"/>
            <wp:effectExtent l="0" t="0" r="63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4"/>
                    <a:stretch>
                      <a:fillRect/>
                    </a:stretch>
                  </pic:blipFill>
                  <pic:spPr>
                    <a:xfrm>
                      <a:off x="0" y="0"/>
                      <a:ext cx="5058399" cy="3589518"/>
                    </a:xfrm>
                    <a:prstGeom prst="rect">
                      <a:avLst/>
                    </a:prstGeom>
                  </pic:spPr>
                </pic:pic>
              </a:graphicData>
            </a:graphic>
          </wp:inline>
        </w:drawing>
      </w:r>
    </w:p>
    <w:p w14:paraId="76EF0D82" w14:textId="77777777" w:rsidR="00AE3002" w:rsidRDefault="00AE3002" w:rsidP="00AE3002">
      <w:pPr>
        <w:pStyle w:val="Heading2"/>
        <w:jc w:val="both"/>
        <w:rPr>
          <w:bCs/>
        </w:rPr>
      </w:pPr>
      <w:bookmarkStart w:id="12" w:name="_Toc87191634"/>
      <w:r>
        <w:rPr>
          <w:bCs/>
        </w:rPr>
        <w:t>Analyses and Preparation</w:t>
      </w:r>
      <w:bookmarkEnd w:id="12"/>
    </w:p>
    <w:p w14:paraId="16B34872" w14:textId="77777777" w:rsidR="00AE3002" w:rsidRDefault="00AE3002" w:rsidP="009264A5">
      <w:pPr>
        <w:pStyle w:val="NoSpacing"/>
      </w:pPr>
    </w:p>
    <w:p w14:paraId="62D40C6D" w14:textId="226F9A2A" w:rsidR="00AE5EDC" w:rsidRDefault="00AE5EDC" w:rsidP="00AE3002">
      <w:pPr>
        <w:pStyle w:val="NoSpacing"/>
        <w:jc w:val="center"/>
      </w:pPr>
      <w:r>
        <w:rPr>
          <w:noProof/>
        </w:rPr>
        <w:drawing>
          <wp:inline distT="0" distB="0" distL="0" distR="0" wp14:anchorId="2E7A1334" wp14:editId="64D13033">
            <wp:extent cx="5324475" cy="1955721"/>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35"/>
                    <a:stretch>
                      <a:fillRect/>
                    </a:stretch>
                  </pic:blipFill>
                  <pic:spPr>
                    <a:xfrm>
                      <a:off x="0" y="0"/>
                      <a:ext cx="5365834" cy="1970912"/>
                    </a:xfrm>
                    <a:prstGeom prst="rect">
                      <a:avLst/>
                    </a:prstGeom>
                  </pic:spPr>
                </pic:pic>
              </a:graphicData>
            </a:graphic>
          </wp:inline>
        </w:drawing>
      </w:r>
    </w:p>
    <w:p w14:paraId="5AA6A235" w14:textId="78BEBBE5" w:rsidR="009264A5" w:rsidRDefault="009264A5" w:rsidP="009264A5"/>
    <w:p w14:paraId="496FA280" w14:textId="15CFC984" w:rsidR="00C25D52" w:rsidRDefault="00C25D52" w:rsidP="00C25D52">
      <w:pPr>
        <w:spacing w:after="0" w:line="240" w:lineRule="auto"/>
      </w:pPr>
      <w:r>
        <w:t xml:space="preserve">Useful </w:t>
      </w:r>
      <w:r w:rsidR="006A5A41">
        <w:t>attributes/</w:t>
      </w:r>
      <w:r>
        <w:t>columns:</w:t>
      </w:r>
    </w:p>
    <w:p w14:paraId="483B3A19" w14:textId="7647184B" w:rsidR="00C25D52" w:rsidRDefault="00C25D52" w:rsidP="00C25D52">
      <w:pPr>
        <w:pStyle w:val="ListParagraph"/>
        <w:numPr>
          <w:ilvl w:val="0"/>
          <w:numId w:val="15"/>
        </w:numPr>
        <w:spacing w:after="0" w:line="240" w:lineRule="auto"/>
      </w:pPr>
      <w:proofErr w:type="spellStart"/>
      <w:r>
        <w:t>CMACA_Name</w:t>
      </w:r>
      <w:proofErr w:type="spellEnd"/>
    </w:p>
    <w:p w14:paraId="26EACB92" w14:textId="57D9A85A" w:rsidR="00C25D52" w:rsidRDefault="00C25D52" w:rsidP="00C25D52">
      <w:pPr>
        <w:pStyle w:val="ListParagraph"/>
        <w:numPr>
          <w:ilvl w:val="0"/>
          <w:numId w:val="15"/>
        </w:numPr>
        <w:spacing w:after="0" w:line="240" w:lineRule="auto"/>
      </w:pPr>
      <w:r>
        <w:t>Characteristic</w:t>
      </w:r>
      <w:r w:rsidR="006A5A41">
        <w:t>s</w:t>
      </w:r>
    </w:p>
    <w:p w14:paraId="78F82592" w14:textId="31796139" w:rsidR="00C25D52" w:rsidRDefault="00C25D52" w:rsidP="00C25D52">
      <w:pPr>
        <w:pStyle w:val="ListParagraph"/>
        <w:numPr>
          <w:ilvl w:val="0"/>
          <w:numId w:val="15"/>
        </w:numPr>
        <w:spacing w:after="0" w:line="240" w:lineRule="auto"/>
      </w:pPr>
      <w:r>
        <w:t>Total</w:t>
      </w:r>
    </w:p>
    <w:p w14:paraId="18938932" w14:textId="78006305" w:rsidR="00C25D52" w:rsidRDefault="00C25D52" w:rsidP="00C25D52">
      <w:pPr>
        <w:pStyle w:val="ListParagraph"/>
        <w:numPr>
          <w:ilvl w:val="0"/>
          <w:numId w:val="15"/>
        </w:numPr>
        <w:spacing w:after="0" w:line="240" w:lineRule="auto"/>
      </w:pPr>
      <w:r>
        <w:t>Male</w:t>
      </w:r>
    </w:p>
    <w:p w14:paraId="41E39CB8" w14:textId="6FE98184" w:rsidR="00C25D52" w:rsidRDefault="00C25D52" w:rsidP="00C25D52">
      <w:pPr>
        <w:pStyle w:val="ListParagraph"/>
        <w:numPr>
          <w:ilvl w:val="0"/>
          <w:numId w:val="15"/>
        </w:numPr>
        <w:spacing w:after="0" w:line="240" w:lineRule="auto"/>
      </w:pPr>
      <w:r>
        <w:t>Female</w:t>
      </w:r>
    </w:p>
    <w:p w14:paraId="3C28DA1F" w14:textId="77777777" w:rsidR="006A5A41" w:rsidRDefault="006A5A41" w:rsidP="006A5A41">
      <w:pPr>
        <w:spacing w:after="0" w:line="240" w:lineRule="auto"/>
      </w:pPr>
      <w:r>
        <w:t>Data types on above columns are appropriate</w:t>
      </w:r>
    </w:p>
    <w:p w14:paraId="0644BEAB" w14:textId="77777777" w:rsidR="006A5A41" w:rsidRDefault="006A5A41" w:rsidP="006A5A41">
      <w:pPr>
        <w:spacing w:after="0" w:line="240" w:lineRule="auto"/>
      </w:pPr>
    </w:p>
    <w:p w14:paraId="16534CB6" w14:textId="77777777" w:rsidR="006A5A41" w:rsidRDefault="006A5A41" w:rsidP="006A5A41">
      <w:pPr>
        <w:spacing w:after="0" w:line="240" w:lineRule="auto"/>
      </w:pPr>
      <w:r>
        <w:t xml:space="preserve">The last 3 variables to the right of the dataset are numeric. </w:t>
      </w:r>
    </w:p>
    <w:p w14:paraId="14B2AA80" w14:textId="77777777" w:rsidR="006A5A41" w:rsidRDefault="006A5A41" w:rsidP="006A5A41">
      <w:pPr>
        <w:spacing w:after="0" w:line="240" w:lineRule="auto"/>
      </w:pPr>
    </w:p>
    <w:p w14:paraId="2543B5D0" w14:textId="65F49DDD" w:rsidR="006A5A41" w:rsidRDefault="006A5A41" w:rsidP="006A5A41">
      <w:pPr>
        <w:spacing w:after="0" w:line="240" w:lineRule="auto"/>
      </w:pPr>
      <w:r>
        <w:t>The “Characteristics” variable which is a character data type contains subsets, among others the following:</w:t>
      </w:r>
    </w:p>
    <w:p w14:paraId="1903F9FB" w14:textId="60FED41E" w:rsidR="006A5A41" w:rsidRDefault="006A5A41" w:rsidP="006A5A41">
      <w:pPr>
        <w:pStyle w:val="ListParagraph"/>
        <w:numPr>
          <w:ilvl w:val="0"/>
          <w:numId w:val="16"/>
        </w:numPr>
        <w:spacing w:after="0" w:line="240" w:lineRule="auto"/>
        <w:rPr>
          <w:i/>
          <w:iCs/>
        </w:rPr>
      </w:pPr>
      <w:r>
        <w:rPr>
          <w:i/>
          <w:iCs/>
        </w:rPr>
        <w:t>Population, 20</w:t>
      </w:r>
      <w:r w:rsidR="00FD561D">
        <w:rPr>
          <w:i/>
          <w:iCs/>
        </w:rPr>
        <w:t>0</w:t>
      </w:r>
      <w:r>
        <w:rPr>
          <w:i/>
          <w:iCs/>
        </w:rPr>
        <w:t>6</w:t>
      </w:r>
    </w:p>
    <w:p w14:paraId="4899C549" w14:textId="77777777" w:rsidR="006A5A41" w:rsidRDefault="006A5A41" w:rsidP="006A5A41">
      <w:pPr>
        <w:pStyle w:val="ListParagraph"/>
        <w:numPr>
          <w:ilvl w:val="0"/>
          <w:numId w:val="16"/>
        </w:numPr>
        <w:spacing w:after="0" w:line="240" w:lineRule="auto"/>
        <w:rPr>
          <w:i/>
          <w:iCs/>
        </w:rPr>
      </w:pPr>
      <w:r>
        <w:rPr>
          <w:i/>
          <w:iCs/>
        </w:rPr>
        <w:t>Population, 2011</w:t>
      </w:r>
    </w:p>
    <w:p w14:paraId="4E3256B6" w14:textId="5DFFA356" w:rsidR="006A5A41" w:rsidRPr="00824D44" w:rsidRDefault="006A5A41" w:rsidP="006A5A41">
      <w:pPr>
        <w:pStyle w:val="ListParagraph"/>
        <w:numPr>
          <w:ilvl w:val="0"/>
          <w:numId w:val="16"/>
        </w:numPr>
        <w:spacing w:after="0" w:line="240" w:lineRule="auto"/>
        <w:rPr>
          <w:i/>
          <w:iCs/>
        </w:rPr>
      </w:pPr>
      <w:r w:rsidRPr="00FF7BA3">
        <w:rPr>
          <w:i/>
          <w:iCs/>
        </w:rPr>
        <w:t>Population percentage change, 20</w:t>
      </w:r>
      <w:r w:rsidR="00FD561D">
        <w:rPr>
          <w:i/>
          <w:iCs/>
        </w:rPr>
        <w:t>06</w:t>
      </w:r>
      <w:r w:rsidRPr="00FF7BA3">
        <w:rPr>
          <w:i/>
          <w:iCs/>
        </w:rPr>
        <w:t xml:space="preserve"> to 201</w:t>
      </w:r>
      <w:r w:rsidR="00FD561D">
        <w:rPr>
          <w:i/>
          <w:iCs/>
        </w:rPr>
        <w:t>1</w:t>
      </w:r>
    </w:p>
    <w:p w14:paraId="7C35721C" w14:textId="77777777" w:rsidR="006A5A41" w:rsidRPr="00824D44" w:rsidRDefault="006A5A41" w:rsidP="006A5A41">
      <w:pPr>
        <w:pStyle w:val="ListParagraph"/>
        <w:numPr>
          <w:ilvl w:val="0"/>
          <w:numId w:val="16"/>
        </w:numPr>
        <w:spacing w:after="0" w:line="240" w:lineRule="auto"/>
        <w:rPr>
          <w:i/>
          <w:iCs/>
        </w:rPr>
      </w:pPr>
      <w:r w:rsidRPr="00FF7BA3">
        <w:rPr>
          <w:i/>
          <w:iCs/>
        </w:rPr>
        <w:t>Total private dwellings</w:t>
      </w:r>
    </w:p>
    <w:p w14:paraId="29678EE4" w14:textId="77777777" w:rsidR="006A5A41" w:rsidRPr="00824D44" w:rsidRDefault="006A5A41" w:rsidP="006A5A41">
      <w:pPr>
        <w:pStyle w:val="ListParagraph"/>
        <w:numPr>
          <w:ilvl w:val="0"/>
          <w:numId w:val="16"/>
        </w:numPr>
        <w:spacing w:after="0" w:line="240" w:lineRule="auto"/>
        <w:rPr>
          <w:i/>
          <w:iCs/>
        </w:rPr>
      </w:pPr>
      <w:r w:rsidRPr="00FF7BA3">
        <w:rPr>
          <w:i/>
          <w:iCs/>
        </w:rPr>
        <w:t>Private dwellings occupied by usual residents</w:t>
      </w:r>
    </w:p>
    <w:p w14:paraId="04E177E8" w14:textId="77777777" w:rsidR="006A5A41" w:rsidRPr="00824D44" w:rsidRDefault="006A5A41" w:rsidP="006A5A41">
      <w:pPr>
        <w:pStyle w:val="ListParagraph"/>
        <w:numPr>
          <w:ilvl w:val="0"/>
          <w:numId w:val="16"/>
        </w:numPr>
        <w:spacing w:after="0" w:line="240" w:lineRule="auto"/>
        <w:rPr>
          <w:i/>
          <w:iCs/>
        </w:rPr>
      </w:pPr>
      <w:r w:rsidRPr="00FF7BA3">
        <w:rPr>
          <w:i/>
          <w:iCs/>
        </w:rPr>
        <w:t>Population density per square kilometre</w:t>
      </w:r>
    </w:p>
    <w:p w14:paraId="58C19FCD" w14:textId="77777777" w:rsidR="006A5A41" w:rsidRPr="00824D44" w:rsidRDefault="006A5A41" w:rsidP="006A5A41">
      <w:pPr>
        <w:pStyle w:val="ListParagraph"/>
        <w:numPr>
          <w:ilvl w:val="0"/>
          <w:numId w:val="16"/>
        </w:numPr>
        <w:spacing w:after="0" w:line="240" w:lineRule="auto"/>
        <w:rPr>
          <w:i/>
          <w:iCs/>
        </w:rPr>
      </w:pPr>
      <w:r w:rsidRPr="00FF7BA3">
        <w:rPr>
          <w:i/>
          <w:iCs/>
        </w:rPr>
        <w:t>Land area in square kilometres</w:t>
      </w:r>
    </w:p>
    <w:p w14:paraId="171C4EDF" w14:textId="77777777" w:rsidR="006A5A41" w:rsidRPr="00824D44" w:rsidRDefault="006A5A41" w:rsidP="006A5A41">
      <w:pPr>
        <w:pStyle w:val="ListParagraph"/>
        <w:numPr>
          <w:ilvl w:val="0"/>
          <w:numId w:val="16"/>
        </w:numPr>
        <w:spacing w:after="0" w:line="240" w:lineRule="auto"/>
        <w:rPr>
          <w:i/>
          <w:iCs/>
        </w:rPr>
      </w:pPr>
      <w:r w:rsidRPr="00FF7BA3">
        <w:rPr>
          <w:i/>
          <w:iCs/>
        </w:rPr>
        <w:t>Total - Age groups and average age of the population - 100% data</w:t>
      </w:r>
    </w:p>
    <w:p w14:paraId="340A7ADB" w14:textId="77777777" w:rsidR="006A5A41" w:rsidRPr="00824D44" w:rsidRDefault="006A5A41" w:rsidP="006A5A41">
      <w:pPr>
        <w:pStyle w:val="ListParagraph"/>
        <w:numPr>
          <w:ilvl w:val="0"/>
          <w:numId w:val="16"/>
        </w:numPr>
        <w:spacing w:after="0" w:line="240" w:lineRule="auto"/>
        <w:rPr>
          <w:i/>
          <w:iCs/>
        </w:rPr>
      </w:pPr>
      <w:r w:rsidRPr="00CF53DB">
        <w:rPr>
          <w:i/>
          <w:iCs/>
          <w:u w:val="single"/>
        </w:rPr>
        <w:t>There are 2,239 other lines</w:t>
      </w:r>
      <w:r>
        <w:rPr>
          <w:i/>
          <w:iCs/>
        </w:rPr>
        <w:t xml:space="preserve"> for EACH of 160 Geographic Name (City) </w:t>
      </w:r>
    </w:p>
    <w:p w14:paraId="11180618" w14:textId="77777777" w:rsidR="006A5A41" w:rsidRDefault="006A5A41" w:rsidP="006A5A41">
      <w:pPr>
        <w:spacing w:after="0" w:line="240" w:lineRule="auto"/>
      </w:pPr>
    </w:p>
    <w:p w14:paraId="61AE74B9" w14:textId="77777777" w:rsidR="006A5A41" w:rsidRDefault="006A5A41" w:rsidP="006A5A41">
      <w:pPr>
        <w:spacing w:after="0" w:line="240" w:lineRule="auto"/>
      </w:pPr>
      <w:r>
        <w:t>We only need the 2 population metrics:</w:t>
      </w:r>
    </w:p>
    <w:p w14:paraId="7CC0CB46" w14:textId="6C601178" w:rsidR="006A5A41" w:rsidRPr="00B43D38" w:rsidRDefault="006A5A41" w:rsidP="006A5A41">
      <w:pPr>
        <w:pStyle w:val="ListParagraph"/>
        <w:numPr>
          <w:ilvl w:val="0"/>
          <w:numId w:val="17"/>
        </w:numPr>
        <w:spacing w:after="0" w:line="240" w:lineRule="auto"/>
        <w:rPr>
          <w:i/>
          <w:iCs/>
        </w:rPr>
      </w:pPr>
      <w:r w:rsidRPr="00B43D38">
        <w:rPr>
          <w:i/>
          <w:iCs/>
        </w:rPr>
        <w:t>Population, 20</w:t>
      </w:r>
      <w:r w:rsidR="00FD561D">
        <w:rPr>
          <w:i/>
          <w:iCs/>
        </w:rPr>
        <w:t>0</w:t>
      </w:r>
      <w:r w:rsidRPr="00B43D38">
        <w:rPr>
          <w:i/>
          <w:iCs/>
        </w:rPr>
        <w:t>6</w:t>
      </w:r>
    </w:p>
    <w:p w14:paraId="0B43361E" w14:textId="77777777" w:rsidR="006A5A41" w:rsidRPr="00B43D38" w:rsidRDefault="006A5A41" w:rsidP="006A5A41">
      <w:pPr>
        <w:pStyle w:val="ListParagraph"/>
        <w:numPr>
          <w:ilvl w:val="0"/>
          <w:numId w:val="17"/>
        </w:numPr>
        <w:spacing w:after="0" w:line="240" w:lineRule="auto"/>
        <w:rPr>
          <w:i/>
          <w:iCs/>
        </w:rPr>
      </w:pPr>
      <w:r w:rsidRPr="00B43D38">
        <w:rPr>
          <w:i/>
          <w:iCs/>
        </w:rPr>
        <w:t>Population, 2011</w:t>
      </w:r>
    </w:p>
    <w:p w14:paraId="2C7FCFC7" w14:textId="77777777" w:rsidR="006A5A41" w:rsidRDefault="006A5A41" w:rsidP="006A5A41">
      <w:pPr>
        <w:spacing w:after="0" w:line="240" w:lineRule="auto"/>
        <w:ind w:left="359"/>
      </w:pPr>
    </w:p>
    <w:p w14:paraId="7F99876F" w14:textId="2381CD48" w:rsidR="00FD561D" w:rsidRDefault="006A5A41" w:rsidP="00FD561D">
      <w:pPr>
        <w:spacing w:after="0" w:line="240" w:lineRule="auto"/>
      </w:pPr>
      <w:r>
        <w:t>We need to pull it out</w:t>
      </w:r>
      <w:r w:rsidR="00FD561D">
        <w:t xml:space="preserve"> from its current attribute under “Characteristics” to 2 separate attributes/columns and delete all remaining subsets under “Characteristics” variable.</w:t>
      </w:r>
    </w:p>
    <w:p w14:paraId="3FEDAE6D" w14:textId="77777777" w:rsidR="00FD561D" w:rsidRDefault="00FD561D" w:rsidP="00FD561D">
      <w:pPr>
        <w:spacing w:after="0" w:line="240" w:lineRule="auto"/>
      </w:pPr>
    </w:p>
    <w:p w14:paraId="1C49643E" w14:textId="3B23212B" w:rsidR="00FD561D" w:rsidRDefault="00FD561D" w:rsidP="00FD561D">
      <w:pPr>
        <w:spacing w:after="0" w:line="240" w:lineRule="auto"/>
      </w:pPr>
      <w:r>
        <w:t>The values shown under attribute “Total “ shall line up with these planned separate columns of Population, 2006 and Population, 2011.</w:t>
      </w:r>
    </w:p>
    <w:p w14:paraId="46974D6E" w14:textId="77777777" w:rsidR="00FD561D" w:rsidRDefault="00FD561D" w:rsidP="00FD561D">
      <w:pPr>
        <w:spacing w:after="0" w:line="240" w:lineRule="auto"/>
      </w:pPr>
    </w:p>
    <w:p w14:paraId="6348C6F3" w14:textId="51D4EEFF" w:rsidR="006A5A41" w:rsidRDefault="00FD561D" w:rsidP="00FD561D">
      <w:r>
        <w:t xml:space="preserve">After transforming raw data to the relevant columns and picking up only the relevant attributes of </w:t>
      </w:r>
      <w:proofErr w:type="spellStart"/>
      <w:r>
        <w:t>CMACA_Name</w:t>
      </w:r>
      <w:proofErr w:type="spellEnd"/>
      <w:r>
        <w:t xml:space="preserve"> (changed to “Cities”), Population, 2011 and Population, 2016. We get the following 3 attributes in the revised dataset “</w:t>
      </w:r>
      <w:r w:rsidRPr="00AE3002">
        <w:rPr>
          <w:b/>
          <w:bCs/>
        </w:rPr>
        <w:t>Pop</w:t>
      </w:r>
      <w:r>
        <w:rPr>
          <w:b/>
          <w:bCs/>
        </w:rPr>
        <w:t>0</w:t>
      </w:r>
      <w:r w:rsidRPr="00AE3002">
        <w:rPr>
          <w:b/>
          <w:bCs/>
        </w:rPr>
        <w:t>6</w:t>
      </w:r>
      <w:r>
        <w:rPr>
          <w:b/>
          <w:bCs/>
        </w:rPr>
        <w:t>_11</w:t>
      </w:r>
      <w:r w:rsidRPr="00AE3002">
        <w:rPr>
          <w:b/>
          <w:bCs/>
        </w:rPr>
        <w:t>Final</w:t>
      </w:r>
      <w:r>
        <w:t>” with 155 observations and 3 variables from 73,160 observations and 14 variables:</w:t>
      </w:r>
    </w:p>
    <w:p w14:paraId="70E18187" w14:textId="13B3589D" w:rsidR="00FD561D" w:rsidRDefault="001B0E28" w:rsidP="00FD561D">
      <w:pPr>
        <w:jc w:val="center"/>
      </w:pPr>
      <w:r>
        <w:rPr>
          <w:noProof/>
        </w:rPr>
        <w:lastRenderedPageBreak/>
        <w:drawing>
          <wp:inline distT="0" distB="0" distL="0" distR="0" wp14:anchorId="625B2DCA" wp14:editId="26026712">
            <wp:extent cx="5943600" cy="3576955"/>
            <wp:effectExtent l="0" t="0" r="0" b="444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5943600" cy="3576955"/>
                    </a:xfrm>
                    <a:prstGeom prst="rect">
                      <a:avLst/>
                    </a:prstGeom>
                  </pic:spPr>
                </pic:pic>
              </a:graphicData>
            </a:graphic>
          </wp:inline>
        </w:drawing>
      </w:r>
    </w:p>
    <w:p w14:paraId="03FF5D0F" w14:textId="77777777" w:rsidR="00FD561D" w:rsidRDefault="00FD561D" w:rsidP="00FD561D">
      <w:pPr>
        <w:spacing w:after="0" w:line="240" w:lineRule="auto"/>
      </w:pPr>
      <w:r>
        <w:t>This is where we can start doing analyses of the dataset:</w:t>
      </w:r>
    </w:p>
    <w:p w14:paraId="76A1C061" w14:textId="77777777" w:rsidR="00FD561D" w:rsidRDefault="00FD561D" w:rsidP="00FD561D">
      <w:pPr>
        <w:spacing w:after="0" w:line="240" w:lineRule="auto"/>
      </w:pPr>
    </w:p>
    <w:p w14:paraId="48E93449" w14:textId="46D2BE98" w:rsidR="006A5A41" w:rsidRDefault="001850CD" w:rsidP="009264A5">
      <w:r>
        <w:rPr>
          <w:noProof/>
        </w:rPr>
        <w:drawing>
          <wp:inline distT="0" distB="0" distL="0" distR="0" wp14:anchorId="1DE6B406" wp14:editId="40AC77E4">
            <wp:extent cx="4948518" cy="1314450"/>
            <wp:effectExtent l="0" t="0" r="508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7"/>
                    <a:stretch>
                      <a:fillRect/>
                    </a:stretch>
                  </pic:blipFill>
                  <pic:spPr>
                    <a:xfrm>
                      <a:off x="0" y="0"/>
                      <a:ext cx="4950932" cy="1315091"/>
                    </a:xfrm>
                    <a:prstGeom prst="rect">
                      <a:avLst/>
                    </a:prstGeom>
                  </pic:spPr>
                </pic:pic>
              </a:graphicData>
            </a:graphic>
          </wp:inline>
        </w:drawing>
      </w:r>
    </w:p>
    <w:p w14:paraId="30D7157E" w14:textId="33804C42" w:rsidR="006A5A41" w:rsidRDefault="006A5A41" w:rsidP="009264A5"/>
    <w:p w14:paraId="5BFA3F11" w14:textId="5BDD0AC3" w:rsidR="001850CD" w:rsidRDefault="001B0E28" w:rsidP="00E767BB">
      <w:pPr>
        <w:jc w:val="center"/>
      </w:pPr>
      <w:r>
        <w:rPr>
          <w:noProof/>
        </w:rPr>
        <w:drawing>
          <wp:inline distT="0" distB="0" distL="0" distR="0" wp14:anchorId="7B05E2E2" wp14:editId="09C2E7BE">
            <wp:extent cx="2667000" cy="1810768"/>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8"/>
                    <a:stretch>
                      <a:fillRect/>
                    </a:stretch>
                  </pic:blipFill>
                  <pic:spPr>
                    <a:xfrm>
                      <a:off x="0" y="0"/>
                      <a:ext cx="2682057" cy="1820991"/>
                    </a:xfrm>
                    <a:prstGeom prst="rect">
                      <a:avLst/>
                    </a:prstGeom>
                  </pic:spPr>
                </pic:pic>
              </a:graphicData>
            </a:graphic>
          </wp:inline>
        </w:drawing>
      </w:r>
      <w:r w:rsidR="00A770AC" w:rsidRPr="00A770AC">
        <w:rPr>
          <w:noProof/>
        </w:rPr>
        <w:t xml:space="preserve"> </w:t>
      </w:r>
      <w:r w:rsidR="00A770AC">
        <w:rPr>
          <w:noProof/>
        </w:rPr>
        <w:drawing>
          <wp:inline distT="0" distB="0" distL="0" distR="0" wp14:anchorId="6FBAC007" wp14:editId="7E94E24D">
            <wp:extent cx="2971800" cy="1932622"/>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9"/>
                    <a:stretch>
                      <a:fillRect/>
                    </a:stretch>
                  </pic:blipFill>
                  <pic:spPr>
                    <a:xfrm>
                      <a:off x="0" y="0"/>
                      <a:ext cx="2982507" cy="1939585"/>
                    </a:xfrm>
                    <a:prstGeom prst="rect">
                      <a:avLst/>
                    </a:prstGeom>
                  </pic:spPr>
                </pic:pic>
              </a:graphicData>
            </a:graphic>
          </wp:inline>
        </w:drawing>
      </w:r>
    </w:p>
    <w:p w14:paraId="634BCC1E" w14:textId="77777777" w:rsidR="00C522FC" w:rsidRDefault="00C522FC" w:rsidP="00C522FC">
      <w:pPr>
        <w:spacing w:after="0" w:line="240" w:lineRule="auto"/>
      </w:pPr>
      <w:r>
        <w:lastRenderedPageBreak/>
        <w:t xml:space="preserve">The 2 numerical data attributes are consistent with each other. Normal distribution and there are no missing values. </w:t>
      </w:r>
    </w:p>
    <w:p w14:paraId="4D0B8645" w14:textId="77777777" w:rsidR="00C522FC" w:rsidRDefault="00C522FC" w:rsidP="009264A5"/>
    <w:p w14:paraId="62ADE071" w14:textId="3BA40E6A" w:rsidR="008779C7" w:rsidRPr="00B7717B" w:rsidRDefault="008779C7" w:rsidP="008779C7">
      <w:pPr>
        <w:pStyle w:val="Heading2"/>
        <w:jc w:val="both"/>
        <w:rPr>
          <w:bCs/>
          <w:i/>
          <w:iCs/>
        </w:rPr>
      </w:pPr>
      <w:bookmarkStart w:id="13" w:name="_Toc87191635"/>
      <w:r w:rsidRPr="00B7717B">
        <w:rPr>
          <w:bCs/>
          <w:i/>
          <w:iCs/>
        </w:rPr>
        <w:t xml:space="preserve">Dataset </w:t>
      </w:r>
      <w:r w:rsidR="00E84024" w:rsidRPr="00B7717B">
        <w:rPr>
          <w:bCs/>
          <w:i/>
          <w:iCs/>
        </w:rPr>
        <w:t>4</w:t>
      </w:r>
      <w:bookmarkEnd w:id="13"/>
    </w:p>
    <w:p w14:paraId="43883BC6" w14:textId="67FB6A1D" w:rsidR="008779C7" w:rsidRDefault="007F13DF" w:rsidP="008779C7">
      <w:r>
        <w:t>Rent Growth</w:t>
      </w:r>
      <w:r w:rsidR="008779C7">
        <w:t>.csv</w:t>
      </w:r>
    </w:p>
    <w:p w14:paraId="128DB746" w14:textId="77777777" w:rsidR="007F13DF" w:rsidRPr="007F13DF" w:rsidRDefault="007F13DF" w:rsidP="007F13DF">
      <w:pPr>
        <w:spacing w:after="0" w:line="240" w:lineRule="auto"/>
        <w:jc w:val="both"/>
        <w:rPr>
          <w:rFonts w:ascii="Times New Roman" w:hAnsi="Times New Roman" w:cs="Times New Roman"/>
          <w:i/>
          <w:iCs/>
          <w:sz w:val="24"/>
        </w:rPr>
      </w:pPr>
      <w:r w:rsidRPr="007F13DF">
        <w:rPr>
          <w:rFonts w:ascii="Times New Roman" w:hAnsi="Times New Roman" w:cs="Times New Roman"/>
          <w:i/>
          <w:iCs/>
          <w:sz w:val="24"/>
        </w:rPr>
        <w:t xml:space="preserve">Commercial Rent - </w:t>
      </w:r>
      <w:hyperlink r:id="rId40" w:history="1">
        <w:r w:rsidRPr="007F13DF">
          <w:rPr>
            <w:i/>
            <w:iCs/>
          </w:rPr>
          <w:t>https://www150.statcan.gc.ca/t1/tbl1/en/tv.action?pid=1810025501</w:t>
        </w:r>
      </w:hyperlink>
      <w:r w:rsidRPr="007F13DF">
        <w:rPr>
          <w:rFonts w:ascii="Times New Roman" w:hAnsi="Times New Roman" w:cs="Times New Roman"/>
          <w:i/>
          <w:iCs/>
          <w:sz w:val="24"/>
        </w:rPr>
        <w:t xml:space="preserve"> Commercial rents services price index, monthly. Statistics Canada Table: 1810025501-eng</w:t>
      </w:r>
    </w:p>
    <w:p w14:paraId="5C69E3E9" w14:textId="56F866D4" w:rsidR="008779C7" w:rsidRPr="007F13DF" w:rsidRDefault="008779C7" w:rsidP="007F13DF">
      <w:pPr>
        <w:spacing w:after="0" w:line="240" w:lineRule="auto"/>
        <w:rPr>
          <w:rFonts w:ascii="Times New Roman" w:hAnsi="Times New Roman" w:cs="Times New Roman"/>
          <w:i/>
          <w:iCs/>
          <w:sz w:val="24"/>
        </w:rPr>
      </w:pPr>
      <w:r w:rsidRPr="009264A5">
        <w:rPr>
          <w:rFonts w:ascii="Times New Roman" w:hAnsi="Times New Roman" w:cs="Times New Roman"/>
          <w:i/>
          <w:iCs/>
          <w:sz w:val="24"/>
        </w:rPr>
        <w:t xml:space="preserve"> (Statistics Canada)</w:t>
      </w:r>
    </w:p>
    <w:p w14:paraId="65593856" w14:textId="77777777" w:rsidR="008779C7" w:rsidRDefault="008779C7" w:rsidP="008779C7">
      <w:pPr>
        <w:pStyle w:val="Heading2"/>
        <w:jc w:val="both"/>
        <w:rPr>
          <w:bCs/>
        </w:rPr>
      </w:pPr>
      <w:bookmarkStart w:id="14" w:name="_Toc87191636"/>
      <w:r>
        <w:rPr>
          <w:bCs/>
        </w:rPr>
        <w:t>Initial Review</w:t>
      </w:r>
      <w:bookmarkEnd w:id="14"/>
    </w:p>
    <w:p w14:paraId="2AD31B27" w14:textId="1A18DACB" w:rsidR="008779C7" w:rsidRDefault="00173BA3" w:rsidP="008779C7">
      <w:pPr>
        <w:pStyle w:val="NoSpacing"/>
      </w:pPr>
      <w:r>
        <w:rPr>
          <w:noProof/>
        </w:rPr>
        <w:drawing>
          <wp:inline distT="0" distB="0" distL="0" distR="0" wp14:anchorId="468E69E0" wp14:editId="7DFF39A0">
            <wp:extent cx="5943600" cy="1997075"/>
            <wp:effectExtent l="0" t="0" r="0" b="317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41"/>
                    <a:stretch>
                      <a:fillRect/>
                    </a:stretch>
                  </pic:blipFill>
                  <pic:spPr>
                    <a:xfrm>
                      <a:off x="0" y="0"/>
                      <a:ext cx="5943600" cy="1997075"/>
                    </a:xfrm>
                    <a:prstGeom prst="rect">
                      <a:avLst/>
                    </a:prstGeom>
                  </pic:spPr>
                </pic:pic>
              </a:graphicData>
            </a:graphic>
          </wp:inline>
        </w:drawing>
      </w:r>
    </w:p>
    <w:p w14:paraId="06C94D9A" w14:textId="73B2D33A" w:rsidR="00844C03" w:rsidRDefault="00844C03" w:rsidP="008779C7">
      <w:pPr>
        <w:pStyle w:val="NoSpacing"/>
      </w:pPr>
    </w:p>
    <w:p w14:paraId="2E5E4072" w14:textId="70DB304D" w:rsidR="00844C03" w:rsidRDefault="00844C03" w:rsidP="008779C7">
      <w:pPr>
        <w:pStyle w:val="NoSpacing"/>
      </w:pPr>
    </w:p>
    <w:p w14:paraId="23D8E07A" w14:textId="2DD25802" w:rsidR="00844C03" w:rsidRDefault="00844C03" w:rsidP="008779C7">
      <w:pPr>
        <w:pStyle w:val="NoSpacing"/>
      </w:pPr>
      <w:r>
        <w:rPr>
          <w:noProof/>
        </w:rPr>
        <w:drawing>
          <wp:inline distT="0" distB="0" distL="0" distR="0" wp14:anchorId="79871FFC" wp14:editId="695B05B6">
            <wp:extent cx="5943600" cy="313499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2"/>
                    <a:stretch>
                      <a:fillRect/>
                    </a:stretch>
                  </pic:blipFill>
                  <pic:spPr>
                    <a:xfrm>
                      <a:off x="0" y="0"/>
                      <a:ext cx="5943600" cy="3134995"/>
                    </a:xfrm>
                    <a:prstGeom prst="rect">
                      <a:avLst/>
                    </a:prstGeom>
                  </pic:spPr>
                </pic:pic>
              </a:graphicData>
            </a:graphic>
          </wp:inline>
        </w:drawing>
      </w:r>
    </w:p>
    <w:p w14:paraId="7FC56DD2" w14:textId="253D44A8" w:rsidR="008779C7" w:rsidRDefault="008779C7" w:rsidP="008779C7">
      <w:pPr>
        <w:pStyle w:val="NoSpacing"/>
      </w:pPr>
    </w:p>
    <w:p w14:paraId="3A7FA105" w14:textId="4D511B4D" w:rsidR="00F73049" w:rsidRDefault="00F73049" w:rsidP="008779C7">
      <w:pPr>
        <w:pStyle w:val="NoSpacing"/>
      </w:pPr>
    </w:p>
    <w:p w14:paraId="63998EBB" w14:textId="77777777" w:rsidR="00F73049" w:rsidRDefault="00F73049" w:rsidP="00F73049">
      <w:pPr>
        <w:pStyle w:val="Heading2"/>
        <w:jc w:val="both"/>
        <w:rPr>
          <w:bCs/>
        </w:rPr>
      </w:pPr>
      <w:bookmarkStart w:id="15" w:name="_Toc87191637"/>
      <w:r>
        <w:rPr>
          <w:bCs/>
        </w:rPr>
        <w:t>Analyses and Preparation</w:t>
      </w:r>
      <w:bookmarkEnd w:id="15"/>
    </w:p>
    <w:p w14:paraId="0B695975" w14:textId="77777777" w:rsidR="00F73049" w:rsidRDefault="00F73049" w:rsidP="008779C7">
      <w:pPr>
        <w:pStyle w:val="NoSpacing"/>
      </w:pPr>
    </w:p>
    <w:p w14:paraId="54131C81" w14:textId="078A3878" w:rsidR="008779C7" w:rsidRDefault="00316ED9" w:rsidP="008779C7">
      <w:r>
        <w:rPr>
          <w:noProof/>
        </w:rPr>
        <w:drawing>
          <wp:inline distT="0" distB="0" distL="0" distR="0" wp14:anchorId="5CA4FCBA" wp14:editId="78DCA38E">
            <wp:extent cx="5943600" cy="2181225"/>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3"/>
                    <a:stretch>
                      <a:fillRect/>
                    </a:stretch>
                  </pic:blipFill>
                  <pic:spPr>
                    <a:xfrm>
                      <a:off x="0" y="0"/>
                      <a:ext cx="5943600" cy="2181225"/>
                    </a:xfrm>
                    <a:prstGeom prst="rect">
                      <a:avLst/>
                    </a:prstGeom>
                  </pic:spPr>
                </pic:pic>
              </a:graphicData>
            </a:graphic>
          </wp:inline>
        </w:drawing>
      </w:r>
    </w:p>
    <w:p w14:paraId="072173A6" w14:textId="1FEEB11D" w:rsidR="00462D4F" w:rsidRDefault="00462D4F" w:rsidP="00462D4F">
      <w:pPr>
        <w:spacing w:after="0" w:line="240" w:lineRule="auto"/>
      </w:pPr>
      <w:r>
        <w:t xml:space="preserve">Useful </w:t>
      </w:r>
      <w:r w:rsidR="00F73049">
        <w:t>attributes/</w:t>
      </w:r>
      <w:r>
        <w:t>columns:</w:t>
      </w:r>
    </w:p>
    <w:p w14:paraId="295E6B1E" w14:textId="5FB4195C" w:rsidR="00462D4F" w:rsidRDefault="00462D4F" w:rsidP="00462D4F">
      <w:pPr>
        <w:pStyle w:val="ListParagraph"/>
        <w:numPr>
          <w:ilvl w:val="0"/>
          <w:numId w:val="15"/>
        </w:numPr>
        <w:spacing w:after="0" w:line="240" w:lineRule="auto"/>
      </w:pPr>
      <w:r>
        <w:t>REF_DATE</w:t>
      </w:r>
    </w:p>
    <w:p w14:paraId="26402023" w14:textId="34E5A361" w:rsidR="00462D4F" w:rsidRDefault="00462D4F" w:rsidP="00462D4F">
      <w:pPr>
        <w:pStyle w:val="ListParagraph"/>
        <w:numPr>
          <w:ilvl w:val="0"/>
          <w:numId w:val="15"/>
        </w:numPr>
        <w:spacing w:after="0" w:line="240" w:lineRule="auto"/>
      </w:pPr>
      <w:r>
        <w:t>GEO</w:t>
      </w:r>
    </w:p>
    <w:p w14:paraId="051DA813" w14:textId="6EF95738" w:rsidR="00462D4F" w:rsidRDefault="00462D4F" w:rsidP="00462D4F">
      <w:pPr>
        <w:pStyle w:val="ListParagraph"/>
        <w:numPr>
          <w:ilvl w:val="0"/>
          <w:numId w:val="15"/>
        </w:numPr>
        <w:spacing w:after="0" w:line="240" w:lineRule="auto"/>
      </w:pPr>
      <w:r>
        <w:t>Building Type</w:t>
      </w:r>
    </w:p>
    <w:p w14:paraId="39600773" w14:textId="6A776B77" w:rsidR="00462D4F" w:rsidRDefault="00462D4F" w:rsidP="00462D4F">
      <w:pPr>
        <w:pStyle w:val="ListParagraph"/>
        <w:numPr>
          <w:ilvl w:val="0"/>
          <w:numId w:val="15"/>
        </w:numPr>
        <w:spacing w:after="0" w:line="240" w:lineRule="auto"/>
      </w:pPr>
      <w:r>
        <w:t>VALUE</w:t>
      </w:r>
    </w:p>
    <w:p w14:paraId="67AE8F92" w14:textId="77777777" w:rsidR="006A5A41" w:rsidRDefault="006A5A41">
      <w:pPr>
        <w:spacing w:after="0" w:line="240" w:lineRule="auto"/>
      </w:pPr>
    </w:p>
    <w:p w14:paraId="63EE3B5F" w14:textId="77777777" w:rsidR="00CF53DB" w:rsidRDefault="00CF53DB" w:rsidP="00CF53DB">
      <w:pPr>
        <w:spacing w:after="0" w:line="240" w:lineRule="auto"/>
      </w:pPr>
      <w:r>
        <w:t>Data types on above columns are appropriate</w:t>
      </w:r>
    </w:p>
    <w:p w14:paraId="45689D2E" w14:textId="77777777" w:rsidR="00CF53DB" w:rsidRDefault="00CF53DB" w:rsidP="00CF53DB">
      <w:pPr>
        <w:spacing w:after="0" w:line="240" w:lineRule="auto"/>
      </w:pPr>
    </w:p>
    <w:p w14:paraId="183DE952" w14:textId="77777777" w:rsidR="00BC69FA" w:rsidRDefault="00CF53DB" w:rsidP="00CF53DB">
      <w:pPr>
        <w:spacing w:after="0" w:line="240" w:lineRule="auto"/>
      </w:pPr>
      <w:r>
        <w:t xml:space="preserve">The “VALUE” variable is </w:t>
      </w:r>
      <w:r>
        <w:t>numeric.</w:t>
      </w:r>
      <w:r>
        <w:t xml:space="preserve"> “GEO” contains a combination of individual Cities, Province</w:t>
      </w:r>
      <w:r w:rsidR="00BC69FA">
        <w:t>s</w:t>
      </w:r>
      <w:r>
        <w:t xml:space="preserve"> and </w:t>
      </w:r>
      <w:r w:rsidR="00BC69FA">
        <w:t>t</w:t>
      </w:r>
      <w:r>
        <w:t>otal Canada. While “Building Type” variable contains Total Building Type, Office, Retail and Industrial.</w:t>
      </w:r>
      <w:r w:rsidR="00BC69FA">
        <w:t xml:space="preserve"> “REF_DATE” covers monthly data from Jan 2006 to Jun 2021, However, Jan 2006 to Jun 2021 is for “Canada” only. Data for individual cities and provinces have data from Jan 2019 to Jun 2021 only.</w:t>
      </w:r>
    </w:p>
    <w:p w14:paraId="3FC6C071" w14:textId="77777777" w:rsidR="00BC69FA" w:rsidRDefault="00BC69FA" w:rsidP="00CF53DB">
      <w:pPr>
        <w:spacing w:after="0" w:line="240" w:lineRule="auto"/>
      </w:pPr>
    </w:p>
    <w:p w14:paraId="5962B63E" w14:textId="2564A2A4" w:rsidR="00CF53DB" w:rsidRDefault="00BC69FA" w:rsidP="00CF53DB">
      <w:pPr>
        <w:spacing w:after="0" w:line="240" w:lineRule="auto"/>
      </w:pPr>
      <w:r>
        <w:t xml:space="preserve">We require data from individual cities therefore </w:t>
      </w:r>
      <w:r w:rsidRPr="00EC1863">
        <w:rPr>
          <w:u w:val="single"/>
        </w:rPr>
        <w:t>our period will be limited to</w:t>
      </w:r>
      <w:r w:rsidR="00EC1863" w:rsidRPr="00EC1863">
        <w:rPr>
          <w:u w:val="single"/>
        </w:rPr>
        <w:t xml:space="preserve"> </w:t>
      </w:r>
      <w:r w:rsidR="00EC1863" w:rsidRPr="00EC1863">
        <w:rPr>
          <w:u w:val="single"/>
        </w:rPr>
        <w:t>Jan 2019 to Jun 2021 only</w:t>
      </w:r>
      <w:r w:rsidR="00EC1863">
        <w:t xml:space="preserve"> which will be 2019, 2020 and 2021 (3 years only) for our purpose.</w:t>
      </w:r>
    </w:p>
    <w:p w14:paraId="3AF63BC5" w14:textId="77777777" w:rsidR="00CF53DB" w:rsidRDefault="00CF53DB" w:rsidP="00CF53DB">
      <w:pPr>
        <w:spacing w:after="0" w:line="240" w:lineRule="auto"/>
      </w:pPr>
    </w:p>
    <w:p w14:paraId="1A032024" w14:textId="25C3F207" w:rsidR="006A5A41" w:rsidRDefault="00887D7D" w:rsidP="00CF53DB">
      <w:pPr>
        <w:spacing w:after="0" w:line="240" w:lineRule="auto"/>
      </w:pPr>
      <w:r>
        <w:t xml:space="preserve">After transforming raw data to the relevant columns and picking up only the relevant attributes of </w:t>
      </w:r>
      <w:r>
        <w:t>REF_DATE</w:t>
      </w:r>
      <w:r>
        <w:t xml:space="preserve">, </w:t>
      </w:r>
      <w:r>
        <w:t>Cities, Total, Building type (from “Building type”), and VALUE</w:t>
      </w:r>
      <w:r>
        <w:t xml:space="preserve">. We get the following </w:t>
      </w:r>
      <w:r>
        <w:t>4</w:t>
      </w:r>
      <w:r>
        <w:t xml:space="preserve"> attributes in the revised dataset “</w:t>
      </w:r>
      <w:proofErr w:type="spellStart"/>
      <w:r w:rsidR="006866B2">
        <w:rPr>
          <w:b/>
          <w:bCs/>
        </w:rPr>
        <w:t>Rent</w:t>
      </w:r>
      <w:r>
        <w:rPr>
          <w:b/>
          <w:bCs/>
        </w:rPr>
        <w:t>_</w:t>
      </w:r>
      <w:r w:rsidR="003E603F">
        <w:rPr>
          <w:b/>
          <w:bCs/>
        </w:rPr>
        <w:t>Subset</w:t>
      </w:r>
      <w:proofErr w:type="spellEnd"/>
      <w:r>
        <w:t xml:space="preserve">” with </w:t>
      </w:r>
      <w:r w:rsidR="006866B2">
        <w:t>750</w:t>
      </w:r>
      <w:r>
        <w:t xml:space="preserve"> observations and </w:t>
      </w:r>
      <w:r w:rsidR="006866B2">
        <w:t>4</w:t>
      </w:r>
      <w:r>
        <w:t xml:space="preserve"> variables from </w:t>
      </w:r>
      <w:r w:rsidR="006866B2">
        <w:t>1,956</w:t>
      </w:r>
      <w:r>
        <w:t xml:space="preserve"> observations</w:t>
      </w:r>
      <w:r w:rsidR="006866B2">
        <w:t xml:space="preserve"> and 15 variables</w:t>
      </w:r>
    </w:p>
    <w:p w14:paraId="7860D51D" w14:textId="35DCB458" w:rsidR="006866B2" w:rsidRDefault="006866B2" w:rsidP="00CF53DB">
      <w:pPr>
        <w:spacing w:after="0" w:line="240" w:lineRule="auto"/>
      </w:pPr>
    </w:p>
    <w:p w14:paraId="6EFF62B7" w14:textId="302BAD94" w:rsidR="006866B2" w:rsidRDefault="006866B2" w:rsidP="00CF53DB">
      <w:pPr>
        <w:spacing w:after="0" w:line="240" w:lineRule="auto"/>
      </w:pPr>
      <w:r>
        <w:rPr>
          <w:noProof/>
        </w:rPr>
        <w:lastRenderedPageBreak/>
        <w:drawing>
          <wp:inline distT="0" distB="0" distL="0" distR="0" wp14:anchorId="7E47CDF6" wp14:editId="5120E2ED">
            <wp:extent cx="5943600" cy="3478530"/>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4"/>
                    <a:stretch>
                      <a:fillRect/>
                    </a:stretch>
                  </pic:blipFill>
                  <pic:spPr>
                    <a:xfrm>
                      <a:off x="0" y="0"/>
                      <a:ext cx="5943600" cy="3478530"/>
                    </a:xfrm>
                    <a:prstGeom prst="rect">
                      <a:avLst/>
                    </a:prstGeom>
                  </pic:spPr>
                </pic:pic>
              </a:graphicData>
            </a:graphic>
          </wp:inline>
        </w:drawing>
      </w:r>
    </w:p>
    <w:p w14:paraId="16AEDBBD" w14:textId="3B815B42" w:rsidR="006866B2" w:rsidRDefault="006866B2" w:rsidP="00CF53DB">
      <w:pPr>
        <w:spacing w:after="0" w:line="240" w:lineRule="auto"/>
      </w:pPr>
    </w:p>
    <w:p w14:paraId="6C96BBBB" w14:textId="16FC776E" w:rsidR="006866B2" w:rsidRDefault="006866B2" w:rsidP="00CF53DB">
      <w:pPr>
        <w:spacing w:after="0" w:line="240" w:lineRule="auto"/>
      </w:pPr>
    </w:p>
    <w:p w14:paraId="6E7E76DF" w14:textId="3D1CBB53" w:rsidR="003E603F" w:rsidRDefault="003E603F" w:rsidP="00CF53DB">
      <w:pPr>
        <w:spacing w:after="0" w:line="240" w:lineRule="auto"/>
      </w:pPr>
      <w:r>
        <w:t xml:space="preserve">We need to further transform data to pick up only Dec 2020 in the REF_DATE , Cities from GEO and </w:t>
      </w:r>
      <w:r w:rsidR="00C35AB4">
        <w:t xml:space="preserve">Total, </w:t>
      </w:r>
      <w:r>
        <w:t>building</w:t>
      </w:r>
      <w:r w:rsidR="00C35AB4">
        <w:t xml:space="preserve"> type</w:t>
      </w:r>
      <w:r>
        <w:t xml:space="preserve"> from </w:t>
      </w:r>
      <w:r w:rsidR="00C35AB4">
        <w:t xml:space="preserve">the </w:t>
      </w:r>
      <w:r>
        <w:t>Building Type</w:t>
      </w:r>
      <w:r w:rsidR="00C35AB4">
        <w:t xml:space="preserve"> variable</w:t>
      </w:r>
      <w:r>
        <w:t>.</w:t>
      </w:r>
    </w:p>
    <w:p w14:paraId="124B33E6" w14:textId="6A12C2BD" w:rsidR="00C35AB4" w:rsidRDefault="00C35AB4" w:rsidP="00CF53DB">
      <w:pPr>
        <w:spacing w:after="0" w:line="240" w:lineRule="auto"/>
      </w:pPr>
    </w:p>
    <w:p w14:paraId="6CC5B1BC" w14:textId="34E2C85D" w:rsidR="00C35AB4" w:rsidRDefault="00C35AB4" w:rsidP="00CF53DB">
      <w:pPr>
        <w:spacing w:after="0" w:line="240" w:lineRule="auto"/>
      </w:pPr>
      <w:r>
        <w:t xml:space="preserve">In the GEO variable, we need to pick up only individual Cities and not the </w:t>
      </w:r>
      <w:r w:rsidR="00F12326">
        <w:t>p</w:t>
      </w:r>
      <w:r>
        <w:t>rovinces and total Canada. However, after picking only Cities, we were left only with 13 Cities. Comparing this with the earlier 3 datasets (i.e., Pop2016</w:t>
      </w:r>
      <w:r w:rsidR="00E02E74">
        <w:t>Final</w:t>
      </w:r>
      <w:r>
        <w:t xml:space="preserve">, Pop06_11Final and </w:t>
      </w:r>
      <w:proofErr w:type="spellStart"/>
      <w:r w:rsidR="00E02E74">
        <w:t>Income_Final</w:t>
      </w:r>
      <w:proofErr w:type="spellEnd"/>
      <w:r w:rsidR="00E02E74">
        <w:t>) which has 160 Cities. Although in the 13 Cities, it includes the 5 key cities we have identified that we wanted to assess in this study.</w:t>
      </w:r>
    </w:p>
    <w:p w14:paraId="5285291F" w14:textId="1E882C6A" w:rsidR="00B72B3E" w:rsidRDefault="00B72B3E" w:rsidP="00CF53DB">
      <w:pPr>
        <w:spacing w:after="0" w:line="240" w:lineRule="auto"/>
      </w:pPr>
    </w:p>
    <w:p w14:paraId="04F4CC90" w14:textId="6BC75D44" w:rsidR="006A5A41" w:rsidRPr="00B7717B" w:rsidRDefault="006A5A41" w:rsidP="006A5A41">
      <w:pPr>
        <w:pStyle w:val="Heading2"/>
        <w:jc w:val="both"/>
        <w:rPr>
          <w:bCs/>
          <w:i/>
          <w:iCs/>
        </w:rPr>
      </w:pPr>
      <w:bookmarkStart w:id="16" w:name="_Toc87191638"/>
      <w:r w:rsidRPr="00B7717B">
        <w:rPr>
          <w:bCs/>
          <w:i/>
          <w:iCs/>
        </w:rPr>
        <w:t>4 Datasets Combined</w:t>
      </w:r>
      <w:bookmarkEnd w:id="16"/>
    </w:p>
    <w:p w14:paraId="3E586EBA" w14:textId="66BB4CA6" w:rsidR="006A5A41" w:rsidRDefault="007F5E84" w:rsidP="006A5A41">
      <w:r>
        <w:t>PopCombined</w:t>
      </w:r>
      <w:r w:rsidR="006A5A41">
        <w:t>.csv</w:t>
      </w:r>
    </w:p>
    <w:p w14:paraId="15705553" w14:textId="302114F6" w:rsidR="00FB549C" w:rsidRDefault="00FB549C" w:rsidP="006A5A41">
      <w:pPr>
        <w:spacing w:after="0" w:line="240" w:lineRule="auto"/>
      </w:pPr>
      <w:r>
        <w:t xml:space="preserve">Using the datasets, </w:t>
      </w:r>
      <w:r>
        <w:t>Pop2016Final, Pop06_11Final</w:t>
      </w:r>
      <w:r>
        <w:t>,</w:t>
      </w:r>
      <w:r>
        <w:t>Income_Final</w:t>
      </w:r>
      <w:r w:rsidRPr="00441FCF">
        <w:t xml:space="preserve"> </w:t>
      </w:r>
      <w:r>
        <w:t xml:space="preserve">and </w:t>
      </w:r>
      <w:proofErr w:type="spellStart"/>
      <w:r>
        <w:t>Rent_Final</w:t>
      </w:r>
      <w:proofErr w:type="spellEnd"/>
      <w:r>
        <w:t xml:space="preserve">, we combined each file to </w:t>
      </w:r>
      <w:proofErr w:type="spellStart"/>
      <w:r>
        <w:t>PopCombined</w:t>
      </w:r>
      <w:proofErr w:type="spellEnd"/>
      <w:r>
        <w:t xml:space="preserve">. Only </w:t>
      </w:r>
      <w:proofErr w:type="spellStart"/>
      <w:r>
        <w:t>Rent_Final</w:t>
      </w:r>
      <w:proofErr w:type="spellEnd"/>
      <w:r>
        <w:t xml:space="preserve"> had lesser rows due to limited number of Cities and those with missing data compared to Population and Income were filled with “</w:t>
      </w:r>
      <w:r w:rsidR="00034518">
        <w:t>0</w:t>
      </w:r>
      <w:r>
        <w:t>”.</w:t>
      </w:r>
    </w:p>
    <w:p w14:paraId="002DDD17" w14:textId="7A8765E9" w:rsidR="00CE67A3" w:rsidRDefault="00CE67A3" w:rsidP="006A5A41">
      <w:pPr>
        <w:spacing w:after="0" w:line="240" w:lineRule="auto"/>
      </w:pPr>
    </w:p>
    <w:p w14:paraId="375DA271" w14:textId="4F9C5A27" w:rsidR="00CE67A3" w:rsidRDefault="00CE67A3" w:rsidP="006A5A41">
      <w:pPr>
        <w:spacing w:after="0" w:line="240" w:lineRule="auto"/>
      </w:pPr>
      <w:r>
        <w:t xml:space="preserve">On the individual datasets, we segregated into separate columns Population 2016, Population 2006, Household Income 2015, Household Income 2005, Rent Growth 2020 and Rent Growth 2019. On the combined dataset, we will have one column for Population, one for Household Income and one for Rent Growth on a by city basis. </w:t>
      </w:r>
      <w:r w:rsidR="00672134">
        <w:t xml:space="preserve">This facilitates requirements for modeling and validation. The resulting re-formatting is under </w:t>
      </w:r>
      <w:r w:rsidR="00672134" w:rsidRPr="00672134">
        <w:rPr>
          <w:b/>
          <w:bCs/>
        </w:rPr>
        <w:t>PopCombined2</w:t>
      </w:r>
      <w:r w:rsidR="00672134">
        <w:t xml:space="preserve"> dataset.</w:t>
      </w:r>
    </w:p>
    <w:p w14:paraId="5ED85E41" w14:textId="4B8A5875" w:rsidR="00CA2064" w:rsidRPr="00441FCF" w:rsidRDefault="006A5A41" w:rsidP="006A5A41">
      <w:pPr>
        <w:spacing w:after="0" w:line="240" w:lineRule="auto"/>
      </w:pPr>
      <w:r w:rsidRPr="00441FCF">
        <w:t xml:space="preserve"> </w:t>
      </w:r>
    </w:p>
    <w:p w14:paraId="4182C1BC" w14:textId="77777777" w:rsidR="00FB549C" w:rsidRDefault="00FB549C" w:rsidP="00FB549C">
      <w:pPr>
        <w:pStyle w:val="Heading2"/>
        <w:jc w:val="both"/>
        <w:rPr>
          <w:bCs/>
        </w:rPr>
      </w:pPr>
      <w:bookmarkStart w:id="17" w:name="_Toc87191639"/>
      <w:r>
        <w:rPr>
          <w:bCs/>
        </w:rPr>
        <w:lastRenderedPageBreak/>
        <w:t>Initial Review</w:t>
      </w:r>
      <w:bookmarkEnd w:id="17"/>
    </w:p>
    <w:p w14:paraId="5EBE65B1" w14:textId="2E0E91CC" w:rsidR="00CA2064" w:rsidRDefault="00CA2064" w:rsidP="006A5A41">
      <w:pPr>
        <w:spacing w:after="0" w:line="240" w:lineRule="auto"/>
      </w:pPr>
    </w:p>
    <w:p w14:paraId="7FFC13A1" w14:textId="77777777" w:rsidR="00FB549C" w:rsidRDefault="00FB549C" w:rsidP="006A5A41">
      <w:pPr>
        <w:spacing w:after="0" w:line="240" w:lineRule="auto"/>
      </w:pPr>
    </w:p>
    <w:p w14:paraId="06EB7258" w14:textId="41405D20" w:rsidR="00FB549C" w:rsidRPr="003F3CF9" w:rsidRDefault="00E64939" w:rsidP="00AF6CED">
      <w:pPr>
        <w:spacing w:after="0" w:line="240" w:lineRule="auto"/>
        <w:jc w:val="center"/>
        <w:rPr>
          <w:highlight w:val="yellow"/>
        </w:rPr>
      </w:pPr>
      <w:r w:rsidRPr="003F3CF9">
        <w:rPr>
          <w:noProof/>
          <w:highlight w:val="yellow"/>
        </w:rPr>
        <w:drawing>
          <wp:inline distT="0" distB="0" distL="0" distR="0" wp14:anchorId="5D416073" wp14:editId="1F29A438">
            <wp:extent cx="5400675" cy="3596988"/>
            <wp:effectExtent l="0" t="0" r="0" b="3810"/>
            <wp:docPr id="41" name="Picture 4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with medium confidence"/>
                    <pic:cNvPicPr/>
                  </pic:nvPicPr>
                  <pic:blipFill>
                    <a:blip r:embed="rId45"/>
                    <a:stretch>
                      <a:fillRect/>
                    </a:stretch>
                  </pic:blipFill>
                  <pic:spPr>
                    <a:xfrm>
                      <a:off x="0" y="0"/>
                      <a:ext cx="5403217" cy="3598681"/>
                    </a:xfrm>
                    <a:prstGeom prst="rect">
                      <a:avLst/>
                    </a:prstGeom>
                  </pic:spPr>
                </pic:pic>
              </a:graphicData>
            </a:graphic>
          </wp:inline>
        </w:drawing>
      </w:r>
    </w:p>
    <w:p w14:paraId="21DEEA89" w14:textId="66C787FD" w:rsidR="00CA2064" w:rsidRPr="003F3CF9" w:rsidRDefault="00CA2064" w:rsidP="006A5A41">
      <w:pPr>
        <w:spacing w:after="0" w:line="240" w:lineRule="auto"/>
        <w:rPr>
          <w:highlight w:val="yellow"/>
        </w:rPr>
      </w:pPr>
    </w:p>
    <w:p w14:paraId="0FB8D80B" w14:textId="6586AC6C" w:rsidR="00CA2064" w:rsidRPr="003F3CF9" w:rsidRDefault="00034518" w:rsidP="00AF6CED">
      <w:pPr>
        <w:spacing w:after="0" w:line="240" w:lineRule="auto"/>
        <w:jc w:val="center"/>
        <w:rPr>
          <w:highlight w:val="yellow"/>
        </w:rPr>
      </w:pPr>
      <w:r w:rsidRPr="003F3CF9">
        <w:rPr>
          <w:noProof/>
          <w:highlight w:val="yellow"/>
        </w:rPr>
        <w:drawing>
          <wp:inline distT="0" distB="0" distL="0" distR="0" wp14:anchorId="00EF704F" wp14:editId="783E1705">
            <wp:extent cx="5467350" cy="1296743"/>
            <wp:effectExtent l="0" t="0" r="0" b="0"/>
            <wp:docPr id="40"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iagram&#10;&#10;Description automatically generated"/>
                    <pic:cNvPicPr/>
                  </pic:nvPicPr>
                  <pic:blipFill>
                    <a:blip r:embed="rId46"/>
                    <a:stretch>
                      <a:fillRect/>
                    </a:stretch>
                  </pic:blipFill>
                  <pic:spPr>
                    <a:xfrm>
                      <a:off x="0" y="0"/>
                      <a:ext cx="5493437" cy="1302930"/>
                    </a:xfrm>
                    <a:prstGeom prst="rect">
                      <a:avLst/>
                    </a:prstGeom>
                  </pic:spPr>
                </pic:pic>
              </a:graphicData>
            </a:graphic>
          </wp:inline>
        </w:drawing>
      </w:r>
    </w:p>
    <w:p w14:paraId="7A91958E" w14:textId="580F3A46" w:rsidR="00034518" w:rsidRPr="003F3CF9" w:rsidRDefault="00034518" w:rsidP="006A5A41">
      <w:pPr>
        <w:spacing w:after="0" w:line="240" w:lineRule="auto"/>
        <w:rPr>
          <w:highlight w:val="yellow"/>
        </w:rPr>
      </w:pPr>
    </w:p>
    <w:p w14:paraId="5B3B79FA" w14:textId="53DA055E" w:rsidR="00C64979" w:rsidRPr="003F3CF9" w:rsidRDefault="00C64979" w:rsidP="00C64979">
      <w:pPr>
        <w:spacing w:after="0" w:line="240" w:lineRule="auto"/>
        <w:jc w:val="center"/>
        <w:rPr>
          <w:highlight w:val="yellow"/>
        </w:rPr>
      </w:pPr>
      <w:r w:rsidRPr="003F3CF9">
        <w:rPr>
          <w:highlight w:val="yellow"/>
        </w:rPr>
        <w:t>.</w:t>
      </w:r>
      <w:r w:rsidRPr="003F3CF9">
        <w:rPr>
          <w:noProof/>
          <w:highlight w:val="yellow"/>
        </w:rPr>
        <w:t xml:space="preserve"> </w:t>
      </w:r>
      <w:r w:rsidRPr="003F3CF9">
        <w:rPr>
          <w:noProof/>
          <w:highlight w:val="yellow"/>
        </w:rPr>
        <w:drawing>
          <wp:inline distT="0" distB="0" distL="0" distR="0" wp14:anchorId="26A07F82" wp14:editId="36600624">
            <wp:extent cx="5353050" cy="2114912"/>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7"/>
                    <a:stretch>
                      <a:fillRect/>
                    </a:stretch>
                  </pic:blipFill>
                  <pic:spPr>
                    <a:xfrm>
                      <a:off x="0" y="0"/>
                      <a:ext cx="5369221" cy="2121301"/>
                    </a:xfrm>
                    <a:prstGeom prst="rect">
                      <a:avLst/>
                    </a:prstGeom>
                  </pic:spPr>
                </pic:pic>
              </a:graphicData>
            </a:graphic>
          </wp:inline>
        </w:drawing>
      </w:r>
    </w:p>
    <w:p w14:paraId="6E050FE3" w14:textId="4269F131" w:rsidR="00034518" w:rsidRPr="003F3CF9" w:rsidRDefault="003231F8" w:rsidP="006A5A41">
      <w:pPr>
        <w:spacing w:after="0" w:line="240" w:lineRule="auto"/>
        <w:rPr>
          <w:highlight w:val="yellow"/>
        </w:rPr>
      </w:pPr>
      <w:r w:rsidRPr="003F3CF9">
        <w:rPr>
          <w:highlight w:val="yellow"/>
        </w:rPr>
        <w:lastRenderedPageBreak/>
        <w:t>We were able to transfer and combine the datasets we needed. The characteristics and data types we validated earlier were kept intact.</w:t>
      </w:r>
    </w:p>
    <w:p w14:paraId="7556BC17" w14:textId="1B7AAFA6" w:rsidR="003231F8" w:rsidRPr="003F3CF9" w:rsidRDefault="003231F8" w:rsidP="006A5A41">
      <w:pPr>
        <w:spacing w:after="0" w:line="240" w:lineRule="auto"/>
        <w:rPr>
          <w:highlight w:val="yellow"/>
        </w:rPr>
      </w:pPr>
    </w:p>
    <w:p w14:paraId="4CB13F5B" w14:textId="77777777" w:rsidR="003231F8" w:rsidRPr="003F3CF9" w:rsidRDefault="003231F8" w:rsidP="006A5A41">
      <w:pPr>
        <w:spacing w:after="0" w:line="240" w:lineRule="auto"/>
        <w:rPr>
          <w:highlight w:val="yellow"/>
        </w:rPr>
      </w:pPr>
    </w:p>
    <w:p w14:paraId="562BEF86" w14:textId="6E90D825" w:rsidR="006D50D1" w:rsidRPr="003F3CF9" w:rsidRDefault="006D50D1" w:rsidP="006A5A41">
      <w:pPr>
        <w:spacing w:after="0" w:line="240" w:lineRule="auto"/>
        <w:rPr>
          <w:highlight w:val="yellow"/>
        </w:rPr>
      </w:pPr>
    </w:p>
    <w:p w14:paraId="45C0F5EF" w14:textId="77777777" w:rsidR="006D50D1" w:rsidRPr="003F3CF9" w:rsidRDefault="006D50D1" w:rsidP="006A5A41">
      <w:pPr>
        <w:spacing w:after="0" w:line="240" w:lineRule="auto"/>
        <w:rPr>
          <w:highlight w:val="yellow"/>
        </w:rPr>
      </w:pPr>
    </w:p>
    <w:p w14:paraId="09EDEC12" w14:textId="1BC68DEB" w:rsidR="00CA2064" w:rsidRPr="003F3CF9" w:rsidRDefault="00CA2064" w:rsidP="006A5A41">
      <w:pPr>
        <w:spacing w:after="0" w:line="240" w:lineRule="auto"/>
        <w:rPr>
          <w:highlight w:val="yellow"/>
        </w:rPr>
      </w:pPr>
      <w:r w:rsidRPr="003F3CF9">
        <w:rPr>
          <w:highlight w:val="yellow"/>
        </w:rPr>
        <w:t xml:space="preserve">Correlation Test: Pop and Price; </w:t>
      </w:r>
      <w:proofErr w:type="spellStart"/>
      <w:r w:rsidRPr="003F3CF9">
        <w:rPr>
          <w:highlight w:val="yellow"/>
        </w:rPr>
        <w:t>HHIncome</w:t>
      </w:r>
      <w:proofErr w:type="spellEnd"/>
      <w:r w:rsidRPr="003F3CF9">
        <w:rPr>
          <w:highlight w:val="yellow"/>
        </w:rPr>
        <w:t xml:space="preserve"> and Price</w:t>
      </w:r>
    </w:p>
    <w:p w14:paraId="66C5E3E1" w14:textId="50C4225A" w:rsidR="00CA2064" w:rsidRPr="003F3CF9" w:rsidRDefault="00CA2064" w:rsidP="006A5A41">
      <w:pPr>
        <w:spacing w:after="0" w:line="240" w:lineRule="auto"/>
        <w:rPr>
          <w:highlight w:val="yellow"/>
        </w:rPr>
      </w:pPr>
    </w:p>
    <w:p w14:paraId="0F66BAF4" w14:textId="7EA5DBF6" w:rsidR="00CA2064" w:rsidRPr="003F3CF9" w:rsidRDefault="008372C6" w:rsidP="008372C6">
      <w:pPr>
        <w:spacing w:after="0" w:line="240" w:lineRule="auto"/>
        <w:jc w:val="center"/>
        <w:rPr>
          <w:highlight w:val="yellow"/>
        </w:rPr>
      </w:pPr>
      <w:r w:rsidRPr="003F3CF9">
        <w:rPr>
          <w:noProof/>
          <w:highlight w:val="yellow"/>
        </w:rPr>
        <w:drawing>
          <wp:inline distT="0" distB="0" distL="0" distR="0" wp14:anchorId="3BF47B68" wp14:editId="4AD1ECE0">
            <wp:extent cx="6202667" cy="2371725"/>
            <wp:effectExtent l="0" t="0" r="8255"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8"/>
                    <a:stretch>
                      <a:fillRect/>
                    </a:stretch>
                  </pic:blipFill>
                  <pic:spPr>
                    <a:xfrm>
                      <a:off x="0" y="0"/>
                      <a:ext cx="6209185" cy="2374217"/>
                    </a:xfrm>
                    <a:prstGeom prst="rect">
                      <a:avLst/>
                    </a:prstGeom>
                  </pic:spPr>
                </pic:pic>
              </a:graphicData>
            </a:graphic>
          </wp:inline>
        </w:drawing>
      </w:r>
    </w:p>
    <w:p w14:paraId="2AD9F210" w14:textId="77777777" w:rsidR="008372C6" w:rsidRPr="003F3CF9" w:rsidRDefault="008372C6" w:rsidP="006A5A41">
      <w:pPr>
        <w:spacing w:after="0" w:line="240" w:lineRule="auto"/>
        <w:rPr>
          <w:highlight w:val="yellow"/>
        </w:rPr>
      </w:pPr>
    </w:p>
    <w:p w14:paraId="4A9122D8" w14:textId="55943771" w:rsidR="008372C6" w:rsidRDefault="008372C6" w:rsidP="006A5A41">
      <w:pPr>
        <w:spacing w:after="0" w:line="240" w:lineRule="auto"/>
      </w:pPr>
      <w:r w:rsidRPr="003F3CF9">
        <w:rPr>
          <w:highlight w:val="yellow"/>
        </w:rPr>
        <w:t>Based on the results of the Pearson Correlation Test above, both population and household income have a linear relationship with rent but not a strong relationship.</w:t>
      </w:r>
    </w:p>
    <w:p w14:paraId="19217816" w14:textId="7357CA2A" w:rsidR="008372C6" w:rsidRDefault="008372C6" w:rsidP="006A5A41">
      <w:pPr>
        <w:spacing w:after="0" w:line="240" w:lineRule="auto"/>
      </w:pPr>
    </w:p>
    <w:p w14:paraId="51B175F1" w14:textId="77777777" w:rsidR="004A55A6" w:rsidRDefault="004A55A6">
      <w:pPr>
        <w:spacing w:after="0" w:line="240" w:lineRule="auto"/>
      </w:pPr>
      <w:r>
        <w:br w:type="page"/>
      </w:r>
    </w:p>
    <w:p w14:paraId="09F3A333" w14:textId="015C6C40" w:rsidR="00B466A3" w:rsidRDefault="00B466A3" w:rsidP="006A5A41">
      <w:pPr>
        <w:spacing w:after="0" w:line="240" w:lineRule="auto"/>
      </w:pPr>
      <w:r>
        <w:rPr>
          <w:noProof/>
        </w:rPr>
        <w:lastRenderedPageBreak/>
        <w:drawing>
          <wp:inline distT="0" distB="0" distL="0" distR="0" wp14:anchorId="3736F495" wp14:editId="2043BA82">
            <wp:extent cx="5943600" cy="3559810"/>
            <wp:effectExtent l="0" t="0" r="0" b="254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9"/>
                    <a:stretch>
                      <a:fillRect/>
                    </a:stretch>
                  </pic:blipFill>
                  <pic:spPr>
                    <a:xfrm>
                      <a:off x="0" y="0"/>
                      <a:ext cx="5943600" cy="3559810"/>
                    </a:xfrm>
                    <a:prstGeom prst="rect">
                      <a:avLst/>
                    </a:prstGeom>
                  </pic:spPr>
                </pic:pic>
              </a:graphicData>
            </a:graphic>
          </wp:inline>
        </w:drawing>
      </w:r>
    </w:p>
    <w:p w14:paraId="485FCB80" w14:textId="3277507E" w:rsidR="008372C6" w:rsidRDefault="008372C6" w:rsidP="006A5A41">
      <w:pPr>
        <w:spacing w:after="0" w:line="240" w:lineRule="auto"/>
      </w:pPr>
    </w:p>
    <w:p w14:paraId="2657B908" w14:textId="23B94C54" w:rsidR="00B466A3" w:rsidRDefault="00B466A3" w:rsidP="006A5A41">
      <w:pPr>
        <w:spacing w:after="0" w:line="240" w:lineRule="auto"/>
      </w:pPr>
      <w:r>
        <w:rPr>
          <w:noProof/>
        </w:rPr>
        <w:drawing>
          <wp:inline distT="0" distB="0" distL="0" distR="0" wp14:anchorId="16B1EBEA" wp14:editId="4E6E2A40">
            <wp:extent cx="5943600" cy="1085215"/>
            <wp:effectExtent l="0" t="0" r="0" b="63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stretch>
                      <a:fillRect/>
                    </a:stretch>
                  </pic:blipFill>
                  <pic:spPr>
                    <a:xfrm>
                      <a:off x="0" y="0"/>
                      <a:ext cx="5943600" cy="1085215"/>
                    </a:xfrm>
                    <a:prstGeom prst="rect">
                      <a:avLst/>
                    </a:prstGeom>
                  </pic:spPr>
                </pic:pic>
              </a:graphicData>
            </a:graphic>
          </wp:inline>
        </w:drawing>
      </w:r>
    </w:p>
    <w:p w14:paraId="14E9B739" w14:textId="77777777" w:rsidR="00B466A3" w:rsidRDefault="00B466A3" w:rsidP="006A5A41">
      <w:pPr>
        <w:spacing w:after="0" w:line="240" w:lineRule="auto"/>
      </w:pPr>
    </w:p>
    <w:p w14:paraId="6DD1E10B" w14:textId="77777777" w:rsidR="002778BE" w:rsidRDefault="00B466A3" w:rsidP="006A5A41">
      <w:pPr>
        <w:spacing w:after="0" w:line="240" w:lineRule="auto"/>
      </w:pPr>
      <w:r>
        <w:rPr>
          <w:noProof/>
        </w:rPr>
        <w:drawing>
          <wp:inline distT="0" distB="0" distL="0" distR="0" wp14:anchorId="294A1927" wp14:editId="2752E711">
            <wp:extent cx="5943600" cy="1534160"/>
            <wp:effectExtent l="0" t="0" r="0" b="889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51"/>
                    <a:stretch>
                      <a:fillRect/>
                    </a:stretch>
                  </pic:blipFill>
                  <pic:spPr>
                    <a:xfrm>
                      <a:off x="0" y="0"/>
                      <a:ext cx="5943600" cy="1534160"/>
                    </a:xfrm>
                    <a:prstGeom prst="rect">
                      <a:avLst/>
                    </a:prstGeom>
                  </pic:spPr>
                </pic:pic>
              </a:graphicData>
            </a:graphic>
          </wp:inline>
        </w:drawing>
      </w:r>
    </w:p>
    <w:p w14:paraId="27E8CD97" w14:textId="77777777" w:rsidR="002778BE" w:rsidRDefault="002778BE" w:rsidP="006A5A41">
      <w:pPr>
        <w:spacing w:after="0" w:line="240" w:lineRule="auto"/>
      </w:pPr>
    </w:p>
    <w:p w14:paraId="0E3F5E78" w14:textId="77777777" w:rsidR="002778BE" w:rsidRPr="00441FCF" w:rsidRDefault="002778BE" w:rsidP="002778BE">
      <w:pPr>
        <w:spacing w:after="0" w:line="240" w:lineRule="auto"/>
      </w:pPr>
      <w:r w:rsidRPr="00441FCF">
        <w:t xml:space="preserve">Correlation Test: Pop and Price; </w:t>
      </w:r>
      <w:proofErr w:type="spellStart"/>
      <w:r w:rsidRPr="00441FCF">
        <w:t>HHIncome</w:t>
      </w:r>
      <w:proofErr w:type="spellEnd"/>
      <w:r w:rsidRPr="00441FCF">
        <w:t xml:space="preserve"> and Price</w:t>
      </w:r>
    </w:p>
    <w:p w14:paraId="5F5212FD" w14:textId="77777777" w:rsidR="002778BE" w:rsidRDefault="002778BE" w:rsidP="006A5A41">
      <w:pPr>
        <w:spacing w:after="0" w:line="240" w:lineRule="auto"/>
      </w:pPr>
    </w:p>
    <w:p w14:paraId="61BF7680" w14:textId="77777777" w:rsidR="002778BE" w:rsidRDefault="002778BE" w:rsidP="006A5A41">
      <w:pPr>
        <w:spacing w:after="0" w:line="240" w:lineRule="auto"/>
      </w:pPr>
    </w:p>
    <w:p w14:paraId="7B100037" w14:textId="77777777" w:rsidR="002778BE" w:rsidRDefault="002778BE" w:rsidP="006A5A41">
      <w:pPr>
        <w:spacing w:after="0" w:line="240" w:lineRule="auto"/>
      </w:pPr>
      <w:r>
        <w:rPr>
          <w:noProof/>
        </w:rPr>
        <w:lastRenderedPageBreak/>
        <w:drawing>
          <wp:inline distT="0" distB="0" distL="0" distR="0" wp14:anchorId="3CEA174C" wp14:editId="1391854F">
            <wp:extent cx="5943600" cy="191389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5943600" cy="1913890"/>
                    </a:xfrm>
                    <a:prstGeom prst="rect">
                      <a:avLst/>
                    </a:prstGeom>
                  </pic:spPr>
                </pic:pic>
              </a:graphicData>
            </a:graphic>
          </wp:inline>
        </w:drawing>
      </w:r>
    </w:p>
    <w:p w14:paraId="057BC643" w14:textId="77777777" w:rsidR="002778BE" w:rsidRDefault="002778BE" w:rsidP="006A5A41">
      <w:pPr>
        <w:spacing w:after="0" w:line="240" w:lineRule="auto"/>
      </w:pPr>
    </w:p>
    <w:p w14:paraId="3991BCDA" w14:textId="171A57FC" w:rsidR="002778BE" w:rsidRDefault="002778BE" w:rsidP="006A5A41">
      <w:pPr>
        <w:spacing w:after="0" w:line="240" w:lineRule="auto"/>
      </w:pPr>
      <w:r>
        <w:rPr>
          <w:noProof/>
        </w:rPr>
        <w:drawing>
          <wp:inline distT="0" distB="0" distL="0" distR="0" wp14:anchorId="68AE1684" wp14:editId="43056E32">
            <wp:extent cx="5943600" cy="1763395"/>
            <wp:effectExtent l="0" t="0" r="0" b="8255"/>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53"/>
                    <a:stretch>
                      <a:fillRect/>
                    </a:stretch>
                  </pic:blipFill>
                  <pic:spPr>
                    <a:xfrm>
                      <a:off x="0" y="0"/>
                      <a:ext cx="5943600" cy="1763395"/>
                    </a:xfrm>
                    <a:prstGeom prst="rect">
                      <a:avLst/>
                    </a:prstGeom>
                  </pic:spPr>
                </pic:pic>
              </a:graphicData>
            </a:graphic>
          </wp:inline>
        </w:drawing>
      </w:r>
    </w:p>
    <w:p w14:paraId="2706C93E" w14:textId="77777777" w:rsidR="002778BE" w:rsidRDefault="002778BE" w:rsidP="002778BE">
      <w:pPr>
        <w:spacing w:after="0" w:line="240" w:lineRule="auto"/>
      </w:pPr>
      <w:r>
        <w:t>Based on the results of the Pearson Correlation Test above, both population and household income have a linear relationship with rent but not a strong relationship.</w:t>
      </w:r>
    </w:p>
    <w:p w14:paraId="22D3386E" w14:textId="78719C9A" w:rsidR="00EE5900" w:rsidRDefault="00EE5900" w:rsidP="006A5A41">
      <w:pPr>
        <w:spacing w:after="0" w:line="240" w:lineRule="auto"/>
        <w:rPr>
          <w:rFonts w:eastAsiaTheme="majorEastAsia" w:cstheme="majorBidi"/>
          <w:b/>
          <w:sz w:val="36"/>
          <w:szCs w:val="32"/>
        </w:rPr>
      </w:pPr>
      <w:r>
        <w:br w:type="page"/>
      </w:r>
    </w:p>
    <w:p w14:paraId="073DCA75" w14:textId="59CDF99C" w:rsidR="005A73A5" w:rsidRDefault="004D0E30" w:rsidP="005A73A5">
      <w:pPr>
        <w:pStyle w:val="Heading1"/>
      </w:pPr>
      <w:bookmarkStart w:id="18" w:name="_Toc87191640"/>
      <w:r>
        <w:lastRenderedPageBreak/>
        <w:t>PREDICTIVE MODELING</w:t>
      </w:r>
      <w:bookmarkEnd w:id="18"/>
    </w:p>
    <w:p w14:paraId="53F92E71" w14:textId="197785B6" w:rsidR="005A73A5" w:rsidRDefault="005A73A5" w:rsidP="00F640E5">
      <w:pPr>
        <w:pStyle w:val="NoSpacing"/>
      </w:pPr>
    </w:p>
    <w:p w14:paraId="7C82A5BF" w14:textId="7EBDFD13" w:rsidR="004D0E30" w:rsidRDefault="00385415" w:rsidP="004D0E30">
      <w:pPr>
        <w:pStyle w:val="Heading2"/>
        <w:jc w:val="both"/>
        <w:rPr>
          <w:bCs/>
        </w:rPr>
      </w:pPr>
      <w:bookmarkStart w:id="19" w:name="_Toc87191641"/>
      <w:r>
        <w:rPr>
          <w:bCs/>
        </w:rPr>
        <w:t xml:space="preserve">Combined </w:t>
      </w:r>
      <w:r w:rsidR="004D0E30">
        <w:rPr>
          <w:bCs/>
        </w:rPr>
        <w:t>Dataset</w:t>
      </w:r>
      <w:bookmarkEnd w:id="19"/>
    </w:p>
    <w:p w14:paraId="21E33FBB" w14:textId="17C6AD59" w:rsidR="007B596E" w:rsidRDefault="006914CC" w:rsidP="004D0E30">
      <w:r>
        <w:t xml:space="preserve">We will do a </w:t>
      </w:r>
      <w:r w:rsidRPr="0031259E">
        <w:rPr>
          <w:i/>
          <w:iCs/>
        </w:rPr>
        <w:t>Cross-Validation</w:t>
      </w:r>
      <w:r>
        <w:t xml:space="preserve"> to make sure that every item in the original dataset has the same chance of appearing in the training and test set for our modeling.</w:t>
      </w:r>
    </w:p>
    <w:p w14:paraId="3BF4EA4D" w14:textId="17715EEC" w:rsidR="004F2482" w:rsidRPr="004F2482" w:rsidRDefault="004F2482" w:rsidP="004D0E30">
      <w:pPr>
        <w:rPr>
          <w:color w:val="0070C0"/>
        </w:rPr>
      </w:pPr>
      <w:r w:rsidRPr="004F2482">
        <w:rPr>
          <w:color w:val="0070C0"/>
        </w:rPr>
        <w:t>Library(“caret”)</w:t>
      </w:r>
    </w:p>
    <w:p w14:paraId="73534E6F" w14:textId="78810FD6" w:rsidR="004F2482" w:rsidRPr="004F2482" w:rsidRDefault="004F2482" w:rsidP="004D0E30">
      <w:pPr>
        <w:rPr>
          <w:color w:val="0070C0"/>
        </w:rPr>
      </w:pPr>
      <w:r w:rsidRPr="004F2482">
        <w:rPr>
          <w:color w:val="0070C0"/>
        </w:rPr>
        <w:t>Folds&lt;-</w:t>
      </w:r>
      <w:proofErr w:type="spellStart"/>
      <w:r w:rsidRPr="004F2482">
        <w:rPr>
          <w:color w:val="0070C0"/>
        </w:rPr>
        <w:t>createFolds</w:t>
      </w:r>
      <w:proofErr w:type="spellEnd"/>
      <w:r w:rsidRPr="004F2482">
        <w:rPr>
          <w:color w:val="0070C0"/>
        </w:rPr>
        <w:t>(PopCombined2$Cities) for (f in folds) { train&lt;-PopCombined2[-f,] test&lt;-PopCombined2[f,] }</w:t>
      </w:r>
    </w:p>
    <w:p w14:paraId="5CAB6DE8" w14:textId="77777777" w:rsidR="004F2482" w:rsidRDefault="004F2482" w:rsidP="004D0E30"/>
    <w:p w14:paraId="1748A058" w14:textId="1E8CB315" w:rsidR="006914CC" w:rsidRDefault="006914CC" w:rsidP="004D0E30">
      <w:r>
        <w:t xml:space="preserve">Our modeling will be more of supervised learning method being that the dataset is labeled. We will use classification algorithm specifically </w:t>
      </w:r>
      <w:r w:rsidRPr="0031259E">
        <w:rPr>
          <w:i/>
          <w:iCs/>
        </w:rPr>
        <w:t>k-Nearest Neighbours (k-NN)</w:t>
      </w:r>
      <w:r w:rsidR="0031259E">
        <w:rPr>
          <w:i/>
          <w:iCs/>
        </w:rPr>
        <w:t xml:space="preserve"> and Decision Tree</w:t>
      </w:r>
      <w:r w:rsidR="0031259E">
        <w:t>.</w:t>
      </w:r>
      <w:r w:rsidR="00BE558A">
        <w:t xml:space="preserve"> </w:t>
      </w:r>
    </w:p>
    <w:p w14:paraId="0C99A58E" w14:textId="55A69C17" w:rsidR="0031259E" w:rsidRPr="00BE558A" w:rsidRDefault="00F14624" w:rsidP="004D0E30">
      <w:pPr>
        <w:rPr>
          <w:b/>
          <w:bCs/>
        </w:rPr>
      </w:pPr>
      <w:r w:rsidRPr="00BE558A">
        <w:rPr>
          <w:b/>
          <w:bCs/>
        </w:rPr>
        <w:t>k-Nearest Neighbours</w:t>
      </w:r>
    </w:p>
    <w:p w14:paraId="679FD0F8" w14:textId="77777777" w:rsidR="00CE2BD6" w:rsidRDefault="00CE2BD6" w:rsidP="00CE2BD6">
      <w:r>
        <w:t>In doing the testing, we will use a 70 : 30 training and test sets split. We will measure performance via Confusion Matrix.</w:t>
      </w:r>
    </w:p>
    <w:p w14:paraId="73BEF113" w14:textId="7B806313" w:rsidR="00F14624" w:rsidRPr="00423584" w:rsidRDefault="00F14624" w:rsidP="004D0E30">
      <w:pPr>
        <w:rPr>
          <w:color w:val="0070C0"/>
        </w:rPr>
      </w:pPr>
      <w:proofErr w:type="spellStart"/>
      <w:r w:rsidRPr="00423584">
        <w:rPr>
          <w:color w:val="0070C0"/>
        </w:rPr>
        <w:t>train_index</w:t>
      </w:r>
      <w:proofErr w:type="spellEnd"/>
      <w:r w:rsidRPr="00423584">
        <w:rPr>
          <w:color w:val="0070C0"/>
        </w:rPr>
        <w:t xml:space="preserve">&lt;-sample(1:nrow(PopCombined2), 0.7 * </w:t>
      </w:r>
      <w:proofErr w:type="spellStart"/>
      <w:r w:rsidRPr="00423584">
        <w:rPr>
          <w:color w:val="0070C0"/>
        </w:rPr>
        <w:t>nrow</w:t>
      </w:r>
      <w:proofErr w:type="spellEnd"/>
      <w:r w:rsidRPr="00423584">
        <w:rPr>
          <w:color w:val="0070C0"/>
        </w:rPr>
        <w:t>(PopCombined2)</w:t>
      </w:r>
    </w:p>
    <w:p w14:paraId="4B1D54E3" w14:textId="2AB20FA1" w:rsidR="00F14624" w:rsidRPr="00423584" w:rsidRDefault="00F14624" w:rsidP="004D0E30">
      <w:pPr>
        <w:rPr>
          <w:color w:val="0070C0"/>
        </w:rPr>
      </w:pPr>
      <w:proofErr w:type="spellStart"/>
      <w:r w:rsidRPr="00423584">
        <w:rPr>
          <w:color w:val="0070C0"/>
        </w:rPr>
        <w:t>train.set</w:t>
      </w:r>
      <w:proofErr w:type="spellEnd"/>
      <w:r w:rsidRPr="00423584">
        <w:rPr>
          <w:color w:val="0070C0"/>
        </w:rPr>
        <w:t>&lt;-PopCombined2[</w:t>
      </w:r>
      <w:proofErr w:type="spellStart"/>
      <w:r w:rsidRPr="00423584">
        <w:rPr>
          <w:color w:val="0070C0"/>
        </w:rPr>
        <w:t>train_index</w:t>
      </w:r>
      <w:proofErr w:type="spellEnd"/>
      <w:r w:rsidRPr="00423584">
        <w:rPr>
          <w:color w:val="0070C0"/>
        </w:rPr>
        <w:t>]</w:t>
      </w:r>
    </w:p>
    <w:p w14:paraId="0C0E514F" w14:textId="3B5267E7" w:rsidR="00F14624" w:rsidRPr="00423584" w:rsidRDefault="00F14624" w:rsidP="004D0E30">
      <w:pPr>
        <w:rPr>
          <w:color w:val="0070C0"/>
        </w:rPr>
      </w:pPr>
      <w:proofErr w:type="spellStart"/>
      <w:r w:rsidRPr="00423584">
        <w:rPr>
          <w:color w:val="0070C0"/>
        </w:rPr>
        <w:t>test.set</w:t>
      </w:r>
      <w:proofErr w:type="spellEnd"/>
      <w:r w:rsidRPr="00423584">
        <w:rPr>
          <w:color w:val="0070C0"/>
        </w:rPr>
        <w:t>&lt;-PopCombined2[-</w:t>
      </w:r>
      <w:proofErr w:type="spellStart"/>
      <w:r w:rsidRPr="00423584">
        <w:rPr>
          <w:color w:val="0070C0"/>
        </w:rPr>
        <w:t>train_index</w:t>
      </w:r>
      <w:proofErr w:type="spellEnd"/>
      <w:r w:rsidRPr="00423584">
        <w:rPr>
          <w:color w:val="0070C0"/>
        </w:rPr>
        <w:t>]</w:t>
      </w:r>
    </w:p>
    <w:p w14:paraId="6368EB4C" w14:textId="3FA72D0B" w:rsidR="00F14624" w:rsidRPr="00423584" w:rsidRDefault="00F14624" w:rsidP="004D0E30">
      <w:pPr>
        <w:rPr>
          <w:color w:val="0070C0"/>
        </w:rPr>
      </w:pPr>
      <w:proofErr w:type="spellStart"/>
      <w:r w:rsidRPr="00423584">
        <w:rPr>
          <w:color w:val="0070C0"/>
        </w:rPr>
        <w:t>train.set_new</w:t>
      </w:r>
      <w:proofErr w:type="spellEnd"/>
      <w:r w:rsidRPr="00423584">
        <w:rPr>
          <w:color w:val="0070C0"/>
        </w:rPr>
        <w:t>&lt;-</w:t>
      </w:r>
      <w:proofErr w:type="spellStart"/>
      <w:r w:rsidRPr="00423584">
        <w:rPr>
          <w:color w:val="0070C0"/>
        </w:rPr>
        <w:t>train.set</w:t>
      </w:r>
      <w:proofErr w:type="spellEnd"/>
      <w:r w:rsidRPr="00423584">
        <w:rPr>
          <w:color w:val="0070C0"/>
        </w:rPr>
        <w:t>[-1]</w:t>
      </w:r>
    </w:p>
    <w:p w14:paraId="0B77C67B" w14:textId="772A7FAE" w:rsidR="00F14624" w:rsidRPr="00423584" w:rsidRDefault="00F14624" w:rsidP="004D0E30">
      <w:pPr>
        <w:rPr>
          <w:color w:val="0070C0"/>
        </w:rPr>
      </w:pPr>
      <w:proofErr w:type="spellStart"/>
      <w:r w:rsidRPr="00423584">
        <w:rPr>
          <w:color w:val="0070C0"/>
        </w:rPr>
        <w:t>test.set_new</w:t>
      </w:r>
      <w:proofErr w:type="spellEnd"/>
      <w:r w:rsidRPr="00423584">
        <w:rPr>
          <w:color w:val="0070C0"/>
        </w:rPr>
        <w:t>&lt;-</w:t>
      </w:r>
      <w:proofErr w:type="spellStart"/>
      <w:r w:rsidRPr="00423584">
        <w:rPr>
          <w:color w:val="0070C0"/>
        </w:rPr>
        <w:t>test.set</w:t>
      </w:r>
      <w:proofErr w:type="spellEnd"/>
      <w:r w:rsidRPr="00423584">
        <w:rPr>
          <w:color w:val="0070C0"/>
        </w:rPr>
        <w:t>[-5]</w:t>
      </w:r>
    </w:p>
    <w:p w14:paraId="34713045" w14:textId="7B67C64D" w:rsidR="00F14624" w:rsidRPr="00423584" w:rsidRDefault="00F14624" w:rsidP="004D0E30">
      <w:pPr>
        <w:rPr>
          <w:color w:val="0070C0"/>
        </w:rPr>
      </w:pPr>
      <w:r w:rsidRPr="00423584">
        <w:rPr>
          <w:color w:val="0070C0"/>
        </w:rPr>
        <w:t>PopCombined2_train_labels&lt;-</w:t>
      </w:r>
      <w:proofErr w:type="spellStart"/>
      <w:r w:rsidRPr="00423584">
        <w:rPr>
          <w:color w:val="0070C0"/>
        </w:rPr>
        <w:t>train.set$Cities</w:t>
      </w:r>
      <w:proofErr w:type="spellEnd"/>
    </w:p>
    <w:p w14:paraId="572F6332" w14:textId="7C6AEAEC" w:rsidR="00F14624" w:rsidRPr="00423584" w:rsidRDefault="00F14624" w:rsidP="004D0E30">
      <w:pPr>
        <w:rPr>
          <w:color w:val="0070C0"/>
        </w:rPr>
      </w:pPr>
      <w:r w:rsidRPr="00423584">
        <w:rPr>
          <w:color w:val="0070C0"/>
        </w:rPr>
        <w:t>PopCombined2_test_labels&lt;-</w:t>
      </w:r>
      <w:proofErr w:type="spellStart"/>
      <w:r w:rsidRPr="00423584">
        <w:rPr>
          <w:color w:val="0070C0"/>
        </w:rPr>
        <w:t>test.set$Cities</w:t>
      </w:r>
      <w:proofErr w:type="spellEnd"/>
    </w:p>
    <w:p w14:paraId="6CDCD7B2" w14:textId="44D50337" w:rsidR="00423584" w:rsidRPr="00BE558A" w:rsidRDefault="00423584" w:rsidP="004D0E30">
      <w:pPr>
        <w:rPr>
          <w:i/>
          <w:iCs/>
        </w:rPr>
      </w:pPr>
      <w:r w:rsidRPr="00BE558A">
        <w:rPr>
          <w:i/>
          <w:iCs/>
        </w:rPr>
        <w:t>Prediction</w:t>
      </w:r>
    </w:p>
    <w:p w14:paraId="2CC357B2" w14:textId="0B68EFC9" w:rsidR="00F14624" w:rsidRDefault="00423584" w:rsidP="004D0E30">
      <w:pPr>
        <w:rPr>
          <w:color w:val="0070C0"/>
        </w:rPr>
      </w:pPr>
      <w:r w:rsidRPr="00423584">
        <w:rPr>
          <w:color w:val="0070C0"/>
        </w:rPr>
        <w:t>PopCombined2_knn_prediction&lt;-</w:t>
      </w:r>
      <w:proofErr w:type="spellStart"/>
      <w:r w:rsidRPr="00423584">
        <w:rPr>
          <w:color w:val="0070C0"/>
        </w:rPr>
        <w:t>knn</w:t>
      </w:r>
      <w:proofErr w:type="spellEnd"/>
      <w:r w:rsidRPr="00423584">
        <w:rPr>
          <w:color w:val="0070C0"/>
        </w:rPr>
        <w:t xml:space="preserve">(train = </w:t>
      </w:r>
      <w:proofErr w:type="spellStart"/>
      <w:r w:rsidRPr="00423584">
        <w:rPr>
          <w:color w:val="0070C0"/>
        </w:rPr>
        <w:t>train.set_new</w:t>
      </w:r>
      <w:proofErr w:type="spellEnd"/>
      <w:r w:rsidRPr="00423584">
        <w:rPr>
          <w:color w:val="0070C0"/>
        </w:rPr>
        <w:t xml:space="preserve">, test = </w:t>
      </w:r>
      <w:proofErr w:type="spellStart"/>
      <w:r w:rsidRPr="00423584">
        <w:rPr>
          <w:color w:val="0070C0"/>
        </w:rPr>
        <w:t>test.set_new</w:t>
      </w:r>
      <w:proofErr w:type="spellEnd"/>
      <w:r w:rsidRPr="00423584">
        <w:rPr>
          <w:color w:val="0070C0"/>
        </w:rPr>
        <w:t>, cl = PopCombined2_train_labels, k = 3)</w:t>
      </w:r>
    </w:p>
    <w:p w14:paraId="53C3A292" w14:textId="2A42749E" w:rsidR="0066105A" w:rsidRPr="0066105A" w:rsidRDefault="0066105A" w:rsidP="0066105A">
      <w:pPr>
        <w:spacing w:after="0" w:line="240" w:lineRule="auto"/>
      </w:pPr>
      <w:r>
        <w:t xml:space="preserve">Interpretation of </w:t>
      </w:r>
      <w:r w:rsidRPr="0066105A">
        <w:t>Results</w:t>
      </w:r>
    </w:p>
    <w:p w14:paraId="33A71EDB" w14:textId="67B7FE4B" w:rsidR="0066105A" w:rsidRDefault="0066105A" w:rsidP="0066105A">
      <w:pPr>
        <w:spacing w:after="0" w:line="240" w:lineRule="auto"/>
        <w:rPr>
          <w:color w:val="0070C0"/>
        </w:rPr>
      </w:pPr>
    </w:p>
    <w:p w14:paraId="18A36255" w14:textId="77777777" w:rsidR="0066105A" w:rsidRPr="00423584" w:rsidRDefault="0066105A" w:rsidP="0066105A">
      <w:pPr>
        <w:spacing w:after="0" w:line="240" w:lineRule="auto"/>
        <w:rPr>
          <w:color w:val="0070C0"/>
        </w:rPr>
      </w:pPr>
    </w:p>
    <w:p w14:paraId="6FDEB883" w14:textId="3046C299" w:rsidR="00423584" w:rsidRPr="00BE558A" w:rsidRDefault="00423584" w:rsidP="004D0E30">
      <w:pPr>
        <w:rPr>
          <w:i/>
          <w:iCs/>
        </w:rPr>
      </w:pPr>
      <w:r w:rsidRPr="00BE558A">
        <w:rPr>
          <w:i/>
          <w:iCs/>
        </w:rPr>
        <w:t>Confusion Matrix</w:t>
      </w:r>
    </w:p>
    <w:p w14:paraId="25A43669" w14:textId="4F001D9C" w:rsidR="00423584" w:rsidRDefault="00D96035" w:rsidP="004D0E30">
      <w:pPr>
        <w:rPr>
          <w:color w:val="0070C0"/>
        </w:rPr>
      </w:pPr>
      <w:proofErr w:type="spellStart"/>
      <w:r w:rsidRPr="00D96035">
        <w:rPr>
          <w:color w:val="0070C0"/>
        </w:rPr>
        <w:t>CrossTable</w:t>
      </w:r>
      <w:proofErr w:type="spellEnd"/>
      <w:r w:rsidRPr="00D96035">
        <w:rPr>
          <w:color w:val="0070C0"/>
        </w:rPr>
        <w:t xml:space="preserve">(x = PopCombined2_test_labels, y = PopCombined2_knn_prediction, </w:t>
      </w:r>
      <w:proofErr w:type="spellStart"/>
      <w:r w:rsidRPr="00D96035">
        <w:rPr>
          <w:color w:val="0070C0"/>
        </w:rPr>
        <w:t>prop.chisq</w:t>
      </w:r>
      <w:proofErr w:type="spellEnd"/>
      <w:r w:rsidRPr="00D96035">
        <w:rPr>
          <w:color w:val="0070C0"/>
        </w:rPr>
        <w:t xml:space="preserve"> = FALSE)</w:t>
      </w:r>
    </w:p>
    <w:p w14:paraId="3A177DE9" w14:textId="7592E485" w:rsidR="0066105A" w:rsidRPr="0066105A" w:rsidRDefault="0066105A" w:rsidP="0066105A">
      <w:pPr>
        <w:spacing w:after="0" w:line="240" w:lineRule="auto"/>
      </w:pPr>
      <w:r>
        <w:lastRenderedPageBreak/>
        <w:t xml:space="preserve">Interpretation of </w:t>
      </w:r>
      <w:r w:rsidRPr="0066105A">
        <w:t>Results</w:t>
      </w:r>
    </w:p>
    <w:p w14:paraId="32462637" w14:textId="77777777" w:rsidR="0066105A" w:rsidRDefault="0066105A" w:rsidP="0066105A">
      <w:pPr>
        <w:spacing w:after="0" w:line="240" w:lineRule="auto"/>
        <w:rPr>
          <w:color w:val="0070C0"/>
        </w:rPr>
      </w:pPr>
    </w:p>
    <w:p w14:paraId="527CD57E" w14:textId="1A172B3A" w:rsidR="0066105A" w:rsidRDefault="0066105A" w:rsidP="004D0E30">
      <w:pPr>
        <w:rPr>
          <w:color w:val="0070C0"/>
        </w:rPr>
      </w:pPr>
    </w:p>
    <w:p w14:paraId="05E20B7E" w14:textId="77777777" w:rsidR="0066105A" w:rsidRPr="00D96035" w:rsidRDefault="0066105A" w:rsidP="004D0E30">
      <w:pPr>
        <w:rPr>
          <w:color w:val="0070C0"/>
        </w:rPr>
      </w:pPr>
    </w:p>
    <w:p w14:paraId="6F2F0A97" w14:textId="7AB64142" w:rsidR="00F14624" w:rsidRDefault="00F14624" w:rsidP="004D0E30"/>
    <w:p w14:paraId="3CF26B4D" w14:textId="3B0B3939" w:rsidR="00F14624" w:rsidRDefault="00F14624" w:rsidP="004D0E30"/>
    <w:p w14:paraId="76969735" w14:textId="180C8BCD" w:rsidR="0031259E" w:rsidRDefault="0031259E" w:rsidP="004D0E30"/>
    <w:p w14:paraId="65210440" w14:textId="77777777" w:rsidR="0031259E" w:rsidRDefault="0031259E" w:rsidP="004D0E30"/>
    <w:p w14:paraId="110C81B6" w14:textId="27D8D672" w:rsidR="006914CC" w:rsidRDefault="006914CC" w:rsidP="004D0E30"/>
    <w:p w14:paraId="44A79726" w14:textId="6C5E6E6F" w:rsidR="006914CC" w:rsidRDefault="006914CC" w:rsidP="004D0E30"/>
    <w:p w14:paraId="7DBF8C29" w14:textId="3870FA34" w:rsidR="006914CC" w:rsidRDefault="006914CC" w:rsidP="004D0E30"/>
    <w:p w14:paraId="613B79BA" w14:textId="77777777" w:rsidR="006914CC" w:rsidRDefault="006914CC" w:rsidP="004D0E30"/>
    <w:p w14:paraId="3B1D9622" w14:textId="627E49D4" w:rsidR="004D0E30" w:rsidRDefault="00385415" w:rsidP="004D0E30">
      <w:proofErr w:type="spellStart"/>
      <w:r>
        <w:t>asdffad</w:t>
      </w:r>
      <w:proofErr w:type="spellEnd"/>
    </w:p>
    <w:p w14:paraId="435B7A10" w14:textId="7F56E735" w:rsidR="00385415" w:rsidRDefault="00385415" w:rsidP="004D0E30"/>
    <w:p w14:paraId="43F0DE7B" w14:textId="0A93E2D6" w:rsidR="00385415" w:rsidRDefault="00385415" w:rsidP="004D0E30"/>
    <w:p w14:paraId="6671F086" w14:textId="3C253B24" w:rsidR="00385415" w:rsidRDefault="00385415" w:rsidP="004D0E30"/>
    <w:p w14:paraId="7B5AB495" w14:textId="61CEB688" w:rsidR="00385415" w:rsidRDefault="00385415" w:rsidP="004D0E30"/>
    <w:p w14:paraId="523D69BB" w14:textId="77777777" w:rsidR="00385415" w:rsidRDefault="00385415" w:rsidP="004D0E30"/>
    <w:sectPr w:rsidR="00385415" w:rsidSect="00297C4C">
      <w:footerReference w:type="default" r:id="rId54"/>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9F194" w14:textId="77777777" w:rsidR="00BA448F" w:rsidRDefault="00BA448F" w:rsidP="00B52108">
      <w:r>
        <w:separator/>
      </w:r>
    </w:p>
    <w:p w14:paraId="73D9F195" w14:textId="77777777" w:rsidR="00BA448F" w:rsidRDefault="00BA448F"/>
  </w:endnote>
  <w:endnote w:type="continuationSeparator" w:id="0">
    <w:p w14:paraId="73D9F196" w14:textId="77777777" w:rsidR="00BA448F" w:rsidRDefault="00BA448F" w:rsidP="00B52108">
      <w:r>
        <w:continuationSeparator/>
      </w:r>
    </w:p>
    <w:p w14:paraId="73D9F197" w14:textId="77777777" w:rsidR="00BA448F" w:rsidRDefault="00BA44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D" w14:textId="77777777" w:rsidR="00BA12BF" w:rsidRDefault="00BA1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E" w14:textId="77777777" w:rsidR="00BA12BF" w:rsidRDefault="00BA1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A0" w14:textId="77777777" w:rsidR="00BA12BF" w:rsidRDefault="00BA12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73D9F1A1"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9F190" w14:textId="77777777" w:rsidR="00BA448F" w:rsidRDefault="00BA448F" w:rsidP="00B52108">
      <w:r>
        <w:separator/>
      </w:r>
    </w:p>
    <w:p w14:paraId="73D9F191" w14:textId="77777777" w:rsidR="00BA448F" w:rsidRDefault="00BA448F"/>
  </w:footnote>
  <w:footnote w:type="continuationSeparator" w:id="0">
    <w:p w14:paraId="73D9F192" w14:textId="77777777" w:rsidR="00BA448F" w:rsidRDefault="00BA448F" w:rsidP="00B52108">
      <w:r>
        <w:continuationSeparator/>
      </w:r>
    </w:p>
    <w:p w14:paraId="73D9F193" w14:textId="77777777" w:rsidR="00BA448F" w:rsidRDefault="00BA44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8" w14:textId="77777777" w:rsidR="00BA12BF" w:rsidRDefault="00BA1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9" w14:textId="77777777" w:rsidR="00BB2847" w:rsidRDefault="00BB2847" w:rsidP="00BB2847">
    <w:pPr>
      <w:spacing w:after="0"/>
      <w:jc w:val="right"/>
      <w:rPr>
        <w:rFonts w:cs="Arial"/>
        <w:b/>
        <w:sz w:val="20"/>
        <w:szCs w:val="20"/>
      </w:rPr>
    </w:pPr>
  </w:p>
  <w:p w14:paraId="73D9F19A" w14:textId="77777777" w:rsidR="00BB2847" w:rsidRDefault="00BA12BF" w:rsidP="00403063">
    <w:pPr>
      <w:spacing w:after="0"/>
      <w:jc w:val="right"/>
      <w:rPr>
        <w:rFonts w:cs="Arial"/>
        <w:b/>
        <w:sz w:val="20"/>
        <w:szCs w:val="20"/>
      </w:rPr>
    </w:pPr>
    <w:r>
      <w:rPr>
        <w:rFonts w:cs="Arial"/>
        <w:b/>
        <w:sz w:val="20"/>
        <w:szCs w:val="20"/>
      </w:rPr>
      <w:t>Header</w:t>
    </w:r>
  </w:p>
  <w:p w14:paraId="73D9F19B" w14:textId="77777777" w:rsidR="008F3CE6" w:rsidRDefault="008F3CE6" w:rsidP="00403063">
    <w:pPr>
      <w:spacing w:after="0"/>
      <w:jc w:val="right"/>
      <w:rPr>
        <w:rFonts w:cs="Arial"/>
        <w:b/>
        <w:sz w:val="20"/>
        <w:szCs w:val="20"/>
      </w:rPr>
    </w:pPr>
  </w:p>
  <w:p w14:paraId="73D9F19C"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F" w14:textId="77777777" w:rsidR="00BA12BF" w:rsidRDefault="00BA1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013568"/>
    <w:multiLevelType w:val="hybridMultilevel"/>
    <w:tmpl w:val="4C1648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1F4548"/>
    <w:multiLevelType w:val="hybridMultilevel"/>
    <w:tmpl w:val="36F0F3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24C1C6C"/>
    <w:multiLevelType w:val="hybridMultilevel"/>
    <w:tmpl w:val="117AB8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BF81B02"/>
    <w:multiLevelType w:val="hybridMultilevel"/>
    <w:tmpl w:val="842E5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27C26F7"/>
    <w:multiLevelType w:val="hybridMultilevel"/>
    <w:tmpl w:val="0E10ED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AB92A18"/>
    <w:multiLevelType w:val="hybridMultilevel"/>
    <w:tmpl w:val="11A654A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3"/>
  </w:num>
  <w:num w:numId="14">
    <w:abstractNumId w:val="12"/>
  </w:num>
  <w:num w:numId="15">
    <w:abstractNumId w:val="16"/>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739B"/>
    <w:rsid w:val="000163B1"/>
    <w:rsid w:val="00027848"/>
    <w:rsid w:val="00034518"/>
    <w:rsid w:val="00034BF2"/>
    <w:rsid w:val="00055C0C"/>
    <w:rsid w:val="00072ED6"/>
    <w:rsid w:val="00083B13"/>
    <w:rsid w:val="00083FDB"/>
    <w:rsid w:val="00087686"/>
    <w:rsid w:val="000A129A"/>
    <w:rsid w:val="000A6D06"/>
    <w:rsid w:val="000B6ECA"/>
    <w:rsid w:val="000B7ADA"/>
    <w:rsid w:val="000C6039"/>
    <w:rsid w:val="000C6E1F"/>
    <w:rsid w:val="000F2E32"/>
    <w:rsid w:val="000F4FFC"/>
    <w:rsid w:val="000F6CF3"/>
    <w:rsid w:val="00103D4D"/>
    <w:rsid w:val="0010617A"/>
    <w:rsid w:val="0010712D"/>
    <w:rsid w:val="00113BAA"/>
    <w:rsid w:val="00117754"/>
    <w:rsid w:val="00132309"/>
    <w:rsid w:val="001340A7"/>
    <w:rsid w:val="00151336"/>
    <w:rsid w:val="001547BE"/>
    <w:rsid w:val="001662FF"/>
    <w:rsid w:val="0017351A"/>
    <w:rsid w:val="00173BA3"/>
    <w:rsid w:val="001850CD"/>
    <w:rsid w:val="00186581"/>
    <w:rsid w:val="00195753"/>
    <w:rsid w:val="001B0E28"/>
    <w:rsid w:val="001B5122"/>
    <w:rsid w:val="001B7E73"/>
    <w:rsid w:val="001D390C"/>
    <w:rsid w:val="001D3D92"/>
    <w:rsid w:val="001E32E1"/>
    <w:rsid w:val="001E6578"/>
    <w:rsid w:val="001E6D72"/>
    <w:rsid w:val="0020419D"/>
    <w:rsid w:val="00211D4A"/>
    <w:rsid w:val="00216D13"/>
    <w:rsid w:val="0022556A"/>
    <w:rsid w:val="00236CE7"/>
    <w:rsid w:val="002410B8"/>
    <w:rsid w:val="00250106"/>
    <w:rsid w:val="0026618D"/>
    <w:rsid w:val="002778BE"/>
    <w:rsid w:val="00290E72"/>
    <w:rsid w:val="00297AE9"/>
    <w:rsid w:val="00297C4C"/>
    <w:rsid w:val="002B12CC"/>
    <w:rsid w:val="002C635D"/>
    <w:rsid w:val="002C6F0F"/>
    <w:rsid w:val="002D157A"/>
    <w:rsid w:val="002F4855"/>
    <w:rsid w:val="002F4E8E"/>
    <w:rsid w:val="003041DF"/>
    <w:rsid w:val="0031259E"/>
    <w:rsid w:val="0031289E"/>
    <w:rsid w:val="00315A25"/>
    <w:rsid w:val="00316ED9"/>
    <w:rsid w:val="00317B11"/>
    <w:rsid w:val="003231F8"/>
    <w:rsid w:val="00335042"/>
    <w:rsid w:val="0033721A"/>
    <w:rsid w:val="00337368"/>
    <w:rsid w:val="003427FA"/>
    <w:rsid w:val="00352714"/>
    <w:rsid w:val="00364088"/>
    <w:rsid w:val="003723E4"/>
    <w:rsid w:val="003731F8"/>
    <w:rsid w:val="00377CB7"/>
    <w:rsid w:val="00385415"/>
    <w:rsid w:val="003B0C13"/>
    <w:rsid w:val="003B7188"/>
    <w:rsid w:val="003C0B11"/>
    <w:rsid w:val="003C1DF2"/>
    <w:rsid w:val="003E07E8"/>
    <w:rsid w:val="003E4578"/>
    <w:rsid w:val="003E603F"/>
    <w:rsid w:val="003F3CF9"/>
    <w:rsid w:val="003F6271"/>
    <w:rsid w:val="00403063"/>
    <w:rsid w:val="00410ACF"/>
    <w:rsid w:val="00414EC5"/>
    <w:rsid w:val="00422704"/>
    <w:rsid w:val="00423584"/>
    <w:rsid w:val="00424F66"/>
    <w:rsid w:val="00430467"/>
    <w:rsid w:val="0043116E"/>
    <w:rsid w:val="00441FCF"/>
    <w:rsid w:val="004501F6"/>
    <w:rsid w:val="00462D4F"/>
    <w:rsid w:val="004678C2"/>
    <w:rsid w:val="00471612"/>
    <w:rsid w:val="00480781"/>
    <w:rsid w:val="00483462"/>
    <w:rsid w:val="00487F3B"/>
    <w:rsid w:val="004A55A6"/>
    <w:rsid w:val="004B3096"/>
    <w:rsid w:val="004C6F97"/>
    <w:rsid w:val="004D0E30"/>
    <w:rsid w:val="004D3B0F"/>
    <w:rsid w:val="004D48AA"/>
    <w:rsid w:val="004E41D4"/>
    <w:rsid w:val="004E6ACC"/>
    <w:rsid w:val="004F2482"/>
    <w:rsid w:val="00530AFF"/>
    <w:rsid w:val="005379AE"/>
    <w:rsid w:val="005421D0"/>
    <w:rsid w:val="005452C5"/>
    <w:rsid w:val="00551EDA"/>
    <w:rsid w:val="00552D7A"/>
    <w:rsid w:val="00553676"/>
    <w:rsid w:val="0055472C"/>
    <w:rsid w:val="0056547B"/>
    <w:rsid w:val="005658B8"/>
    <w:rsid w:val="00573F17"/>
    <w:rsid w:val="00575A7C"/>
    <w:rsid w:val="00576A7D"/>
    <w:rsid w:val="00576CC8"/>
    <w:rsid w:val="005811C6"/>
    <w:rsid w:val="005812E2"/>
    <w:rsid w:val="005818A1"/>
    <w:rsid w:val="00594B50"/>
    <w:rsid w:val="00595F22"/>
    <w:rsid w:val="005A3535"/>
    <w:rsid w:val="005A7051"/>
    <w:rsid w:val="005A73A5"/>
    <w:rsid w:val="005B2E2E"/>
    <w:rsid w:val="005B4652"/>
    <w:rsid w:val="005B4D6E"/>
    <w:rsid w:val="005B7B17"/>
    <w:rsid w:val="005C3B17"/>
    <w:rsid w:val="005C45AE"/>
    <w:rsid w:val="005C4DD1"/>
    <w:rsid w:val="005D1A63"/>
    <w:rsid w:val="005D41FA"/>
    <w:rsid w:val="005E5C44"/>
    <w:rsid w:val="005E7822"/>
    <w:rsid w:val="005F0625"/>
    <w:rsid w:val="005F36FE"/>
    <w:rsid w:val="00616BFC"/>
    <w:rsid w:val="006216D3"/>
    <w:rsid w:val="0062303C"/>
    <w:rsid w:val="00635E88"/>
    <w:rsid w:val="0063621C"/>
    <w:rsid w:val="0063679F"/>
    <w:rsid w:val="006437A1"/>
    <w:rsid w:val="00643C68"/>
    <w:rsid w:val="0065001C"/>
    <w:rsid w:val="006519E1"/>
    <w:rsid w:val="00651B88"/>
    <w:rsid w:val="00654E36"/>
    <w:rsid w:val="0066105A"/>
    <w:rsid w:val="00672134"/>
    <w:rsid w:val="0068238A"/>
    <w:rsid w:val="006866B2"/>
    <w:rsid w:val="006900BD"/>
    <w:rsid w:val="006914CC"/>
    <w:rsid w:val="00694004"/>
    <w:rsid w:val="00695287"/>
    <w:rsid w:val="006A2BFD"/>
    <w:rsid w:val="006A45B2"/>
    <w:rsid w:val="006A5A41"/>
    <w:rsid w:val="006B0608"/>
    <w:rsid w:val="006B090D"/>
    <w:rsid w:val="006C2040"/>
    <w:rsid w:val="006C4539"/>
    <w:rsid w:val="006C7065"/>
    <w:rsid w:val="006D1523"/>
    <w:rsid w:val="006D4CC0"/>
    <w:rsid w:val="006D50D1"/>
    <w:rsid w:val="006D6167"/>
    <w:rsid w:val="006E07A5"/>
    <w:rsid w:val="006E0A94"/>
    <w:rsid w:val="006E5739"/>
    <w:rsid w:val="006F4D3C"/>
    <w:rsid w:val="00704BCF"/>
    <w:rsid w:val="00707EEE"/>
    <w:rsid w:val="00724D42"/>
    <w:rsid w:val="00724E03"/>
    <w:rsid w:val="007250BB"/>
    <w:rsid w:val="00731F72"/>
    <w:rsid w:val="00734895"/>
    <w:rsid w:val="00737A97"/>
    <w:rsid w:val="00743432"/>
    <w:rsid w:val="007435BD"/>
    <w:rsid w:val="00747BDE"/>
    <w:rsid w:val="00751BA9"/>
    <w:rsid w:val="00760C72"/>
    <w:rsid w:val="007773D6"/>
    <w:rsid w:val="007A14AB"/>
    <w:rsid w:val="007A4BB3"/>
    <w:rsid w:val="007B596E"/>
    <w:rsid w:val="007B680C"/>
    <w:rsid w:val="007D430C"/>
    <w:rsid w:val="007F091D"/>
    <w:rsid w:val="007F13DF"/>
    <w:rsid w:val="007F1B9E"/>
    <w:rsid w:val="007F5E84"/>
    <w:rsid w:val="00806A4F"/>
    <w:rsid w:val="00811FE5"/>
    <w:rsid w:val="0081451E"/>
    <w:rsid w:val="00824171"/>
    <w:rsid w:val="00824D44"/>
    <w:rsid w:val="008261AB"/>
    <w:rsid w:val="00827927"/>
    <w:rsid w:val="0083210B"/>
    <w:rsid w:val="008354C2"/>
    <w:rsid w:val="0083551C"/>
    <w:rsid w:val="008372C6"/>
    <w:rsid w:val="00844C03"/>
    <w:rsid w:val="0084659C"/>
    <w:rsid w:val="008479F9"/>
    <w:rsid w:val="00865A27"/>
    <w:rsid w:val="0086737B"/>
    <w:rsid w:val="0086770C"/>
    <w:rsid w:val="00873019"/>
    <w:rsid w:val="008779C7"/>
    <w:rsid w:val="00882E0B"/>
    <w:rsid w:val="00887D7D"/>
    <w:rsid w:val="008925C4"/>
    <w:rsid w:val="008937A0"/>
    <w:rsid w:val="008956CE"/>
    <w:rsid w:val="008B5D58"/>
    <w:rsid w:val="008C3411"/>
    <w:rsid w:val="008D24EC"/>
    <w:rsid w:val="008E7B03"/>
    <w:rsid w:val="008F3CE6"/>
    <w:rsid w:val="008F732A"/>
    <w:rsid w:val="00911728"/>
    <w:rsid w:val="0091438A"/>
    <w:rsid w:val="00924A9A"/>
    <w:rsid w:val="00924FD0"/>
    <w:rsid w:val="009264A5"/>
    <w:rsid w:val="009404DE"/>
    <w:rsid w:val="00960D6F"/>
    <w:rsid w:val="0097466B"/>
    <w:rsid w:val="00974DB5"/>
    <w:rsid w:val="00990245"/>
    <w:rsid w:val="00995649"/>
    <w:rsid w:val="009B7998"/>
    <w:rsid w:val="009C7398"/>
    <w:rsid w:val="009D5B90"/>
    <w:rsid w:val="009D6821"/>
    <w:rsid w:val="009E65C9"/>
    <w:rsid w:val="009F1C33"/>
    <w:rsid w:val="009F1E14"/>
    <w:rsid w:val="00A03274"/>
    <w:rsid w:val="00A11CB1"/>
    <w:rsid w:val="00A1528E"/>
    <w:rsid w:val="00A22F12"/>
    <w:rsid w:val="00A47477"/>
    <w:rsid w:val="00A565DD"/>
    <w:rsid w:val="00A770AC"/>
    <w:rsid w:val="00A82EEE"/>
    <w:rsid w:val="00A86B1E"/>
    <w:rsid w:val="00A86CBC"/>
    <w:rsid w:val="00A87C3B"/>
    <w:rsid w:val="00A91614"/>
    <w:rsid w:val="00A96F73"/>
    <w:rsid w:val="00AA5EB3"/>
    <w:rsid w:val="00AB0CB0"/>
    <w:rsid w:val="00AB4117"/>
    <w:rsid w:val="00AE3002"/>
    <w:rsid w:val="00AE5EDC"/>
    <w:rsid w:val="00AF4F27"/>
    <w:rsid w:val="00AF6CED"/>
    <w:rsid w:val="00B0594A"/>
    <w:rsid w:val="00B14CB4"/>
    <w:rsid w:val="00B1555D"/>
    <w:rsid w:val="00B218A5"/>
    <w:rsid w:val="00B259D8"/>
    <w:rsid w:val="00B25FEB"/>
    <w:rsid w:val="00B3368B"/>
    <w:rsid w:val="00B359AC"/>
    <w:rsid w:val="00B43D38"/>
    <w:rsid w:val="00B466A3"/>
    <w:rsid w:val="00B52108"/>
    <w:rsid w:val="00B5437D"/>
    <w:rsid w:val="00B57671"/>
    <w:rsid w:val="00B6193A"/>
    <w:rsid w:val="00B72B3E"/>
    <w:rsid w:val="00B7717B"/>
    <w:rsid w:val="00B90741"/>
    <w:rsid w:val="00B9366B"/>
    <w:rsid w:val="00B93A41"/>
    <w:rsid w:val="00B947E6"/>
    <w:rsid w:val="00BA12BF"/>
    <w:rsid w:val="00BA448F"/>
    <w:rsid w:val="00BA5AA6"/>
    <w:rsid w:val="00BA6EA0"/>
    <w:rsid w:val="00BB11FE"/>
    <w:rsid w:val="00BB2847"/>
    <w:rsid w:val="00BC2246"/>
    <w:rsid w:val="00BC2CDC"/>
    <w:rsid w:val="00BC69FA"/>
    <w:rsid w:val="00BD21A2"/>
    <w:rsid w:val="00BD7265"/>
    <w:rsid w:val="00BE558A"/>
    <w:rsid w:val="00BE7F7F"/>
    <w:rsid w:val="00BF3576"/>
    <w:rsid w:val="00C02626"/>
    <w:rsid w:val="00C1605F"/>
    <w:rsid w:val="00C21AC1"/>
    <w:rsid w:val="00C2355E"/>
    <w:rsid w:val="00C25D52"/>
    <w:rsid w:val="00C35AB4"/>
    <w:rsid w:val="00C37153"/>
    <w:rsid w:val="00C46A33"/>
    <w:rsid w:val="00C51E17"/>
    <w:rsid w:val="00C522FC"/>
    <w:rsid w:val="00C64979"/>
    <w:rsid w:val="00C72911"/>
    <w:rsid w:val="00C84396"/>
    <w:rsid w:val="00C86BF2"/>
    <w:rsid w:val="00CA2064"/>
    <w:rsid w:val="00CB1127"/>
    <w:rsid w:val="00CB6427"/>
    <w:rsid w:val="00CD6CE6"/>
    <w:rsid w:val="00CD7F52"/>
    <w:rsid w:val="00CE236D"/>
    <w:rsid w:val="00CE2BD6"/>
    <w:rsid w:val="00CE67A3"/>
    <w:rsid w:val="00CF53DB"/>
    <w:rsid w:val="00D00FF8"/>
    <w:rsid w:val="00D065B3"/>
    <w:rsid w:val="00D1211C"/>
    <w:rsid w:val="00D50231"/>
    <w:rsid w:val="00D52E25"/>
    <w:rsid w:val="00D555A6"/>
    <w:rsid w:val="00D64155"/>
    <w:rsid w:val="00D6443D"/>
    <w:rsid w:val="00D70AA0"/>
    <w:rsid w:val="00D76EAD"/>
    <w:rsid w:val="00D837F2"/>
    <w:rsid w:val="00D84B34"/>
    <w:rsid w:val="00D96035"/>
    <w:rsid w:val="00DA1C6A"/>
    <w:rsid w:val="00DC17D3"/>
    <w:rsid w:val="00DC51E3"/>
    <w:rsid w:val="00DD467A"/>
    <w:rsid w:val="00DE2773"/>
    <w:rsid w:val="00DF382D"/>
    <w:rsid w:val="00E0209E"/>
    <w:rsid w:val="00E02E74"/>
    <w:rsid w:val="00E0503B"/>
    <w:rsid w:val="00E07966"/>
    <w:rsid w:val="00E12539"/>
    <w:rsid w:val="00E133BE"/>
    <w:rsid w:val="00E13F4C"/>
    <w:rsid w:val="00E15A73"/>
    <w:rsid w:val="00E3018C"/>
    <w:rsid w:val="00E4406A"/>
    <w:rsid w:val="00E52D40"/>
    <w:rsid w:val="00E57830"/>
    <w:rsid w:val="00E61CBE"/>
    <w:rsid w:val="00E62D23"/>
    <w:rsid w:val="00E64939"/>
    <w:rsid w:val="00E7161F"/>
    <w:rsid w:val="00E767BB"/>
    <w:rsid w:val="00E76FE3"/>
    <w:rsid w:val="00E84024"/>
    <w:rsid w:val="00E9178B"/>
    <w:rsid w:val="00E943C4"/>
    <w:rsid w:val="00E973D6"/>
    <w:rsid w:val="00EA6E89"/>
    <w:rsid w:val="00EB241C"/>
    <w:rsid w:val="00EB41C0"/>
    <w:rsid w:val="00EB75A6"/>
    <w:rsid w:val="00EC1863"/>
    <w:rsid w:val="00ED0428"/>
    <w:rsid w:val="00EE00CD"/>
    <w:rsid w:val="00EE4683"/>
    <w:rsid w:val="00EE5900"/>
    <w:rsid w:val="00EF3641"/>
    <w:rsid w:val="00EF409F"/>
    <w:rsid w:val="00EF68CE"/>
    <w:rsid w:val="00EF72C0"/>
    <w:rsid w:val="00F00134"/>
    <w:rsid w:val="00F01A4B"/>
    <w:rsid w:val="00F047A9"/>
    <w:rsid w:val="00F119EF"/>
    <w:rsid w:val="00F12059"/>
    <w:rsid w:val="00F12326"/>
    <w:rsid w:val="00F14624"/>
    <w:rsid w:val="00F2016C"/>
    <w:rsid w:val="00F226C7"/>
    <w:rsid w:val="00F24493"/>
    <w:rsid w:val="00F25FBB"/>
    <w:rsid w:val="00F355ED"/>
    <w:rsid w:val="00F43300"/>
    <w:rsid w:val="00F51632"/>
    <w:rsid w:val="00F55F6E"/>
    <w:rsid w:val="00F57E7B"/>
    <w:rsid w:val="00F62212"/>
    <w:rsid w:val="00F640E5"/>
    <w:rsid w:val="00F73049"/>
    <w:rsid w:val="00F772D7"/>
    <w:rsid w:val="00F80D40"/>
    <w:rsid w:val="00F86BBB"/>
    <w:rsid w:val="00FA569B"/>
    <w:rsid w:val="00FB01BF"/>
    <w:rsid w:val="00FB53AF"/>
    <w:rsid w:val="00FB549C"/>
    <w:rsid w:val="00FC3E80"/>
    <w:rsid w:val="00FD4853"/>
    <w:rsid w:val="00FD4F9D"/>
    <w:rsid w:val="00FD561D"/>
    <w:rsid w:val="00FD6BE1"/>
    <w:rsid w:val="00FF768B"/>
    <w:rsid w:val="00FF7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3D9F16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E13F4C"/>
    <w:rPr>
      <w:color w:val="954F72" w:themeColor="followedHyperlink"/>
      <w:u w:val="single"/>
    </w:rPr>
  </w:style>
  <w:style w:type="character" w:customStyle="1" w:styleId="family-name">
    <w:name w:val="family-name"/>
    <w:basedOn w:val="DefaultParagraphFont"/>
    <w:rsid w:val="008261AB"/>
  </w:style>
  <w:style w:type="paragraph" w:styleId="ListParagraph">
    <w:name w:val="List Paragraph"/>
    <w:basedOn w:val="Normal"/>
    <w:uiPriority w:val="34"/>
    <w:qFormat/>
    <w:rsid w:val="001547BE"/>
    <w:pPr>
      <w:ind w:left="720"/>
      <w:contextualSpacing/>
    </w:pPr>
  </w:style>
  <w:style w:type="character" w:styleId="UnresolvedMention">
    <w:name w:val="Unresolved Mention"/>
    <w:basedOn w:val="DefaultParagraphFont"/>
    <w:uiPriority w:val="99"/>
    <w:semiHidden/>
    <w:unhideWhenUsed/>
    <w:rsid w:val="00865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899977568">
      <w:bodyDiv w:val="1"/>
      <w:marLeft w:val="0"/>
      <w:marRight w:val="0"/>
      <w:marTop w:val="0"/>
      <w:marBottom w:val="0"/>
      <w:divBdr>
        <w:top w:val="none" w:sz="0" w:space="0" w:color="auto"/>
        <w:left w:val="none" w:sz="0" w:space="0" w:color="auto"/>
        <w:bottom w:val="none" w:sz="0" w:space="0" w:color="auto"/>
        <w:right w:val="none" w:sz="0" w:space="0" w:color="auto"/>
      </w:divBdr>
      <w:divsChild>
        <w:div w:id="1552619383">
          <w:marLeft w:val="0"/>
          <w:marRight w:val="0"/>
          <w:marTop w:val="0"/>
          <w:marBottom w:val="0"/>
          <w:divBdr>
            <w:top w:val="none" w:sz="0" w:space="0" w:color="auto"/>
            <w:left w:val="none" w:sz="0" w:space="0" w:color="auto"/>
            <w:bottom w:val="none" w:sz="0" w:space="0" w:color="auto"/>
            <w:right w:val="none" w:sz="0" w:space="0" w:color="auto"/>
          </w:divBdr>
          <w:divsChild>
            <w:div w:id="672299346">
              <w:marLeft w:val="0"/>
              <w:marRight w:val="0"/>
              <w:marTop w:val="150"/>
              <w:marBottom w:val="75"/>
              <w:divBdr>
                <w:top w:val="none" w:sz="0" w:space="0" w:color="auto"/>
                <w:left w:val="none" w:sz="0" w:space="0" w:color="auto"/>
                <w:bottom w:val="none" w:sz="0" w:space="0" w:color="auto"/>
                <w:right w:val="none" w:sz="0" w:space="0" w:color="auto"/>
              </w:divBdr>
            </w:div>
          </w:divsChild>
        </w:div>
        <w:div w:id="1316565016">
          <w:marLeft w:val="0"/>
          <w:marRight w:val="0"/>
          <w:marTop w:val="0"/>
          <w:marBottom w:val="0"/>
          <w:divBdr>
            <w:top w:val="none" w:sz="0" w:space="0" w:color="auto"/>
            <w:left w:val="none" w:sz="0" w:space="0" w:color="auto"/>
            <w:bottom w:val="none" w:sz="0" w:space="0" w:color="auto"/>
            <w:right w:val="none" w:sz="0" w:space="0" w:color="auto"/>
          </w:divBdr>
          <w:divsChild>
            <w:div w:id="1200780944">
              <w:marLeft w:val="0"/>
              <w:marRight w:val="0"/>
              <w:marTop w:val="0"/>
              <w:marBottom w:val="0"/>
              <w:divBdr>
                <w:top w:val="none" w:sz="0" w:space="0" w:color="auto"/>
                <w:left w:val="none" w:sz="0" w:space="0" w:color="auto"/>
                <w:bottom w:val="none" w:sz="0" w:space="0" w:color="auto"/>
                <w:right w:val="none" w:sz="0" w:space="0" w:color="auto"/>
              </w:divBdr>
            </w:div>
            <w:div w:id="415707632">
              <w:marLeft w:val="120"/>
              <w:marRight w:val="0"/>
              <w:marTop w:val="0"/>
              <w:marBottom w:val="0"/>
              <w:divBdr>
                <w:top w:val="none" w:sz="0" w:space="0" w:color="auto"/>
                <w:left w:val="none" w:sz="0" w:space="0" w:color="auto"/>
                <w:bottom w:val="none" w:sz="0" w:space="0" w:color="auto"/>
                <w:right w:val="none" w:sz="0" w:space="0" w:color="auto"/>
              </w:divBdr>
            </w:div>
          </w:divsChild>
        </w:div>
        <w:div w:id="2118714595">
          <w:marLeft w:val="0"/>
          <w:marRight w:val="0"/>
          <w:marTop w:val="0"/>
          <w:marBottom w:val="0"/>
          <w:divBdr>
            <w:top w:val="none" w:sz="0" w:space="0" w:color="auto"/>
            <w:left w:val="none" w:sz="0" w:space="0" w:color="auto"/>
            <w:bottom w:val="none" w:sz="0" w:space="0" w:color="auto"/>
            <w:right w:val="none" w:sz="0" w:space="0" w:color="auto"/>
          </w:divBdr>
          <w:divsChild>
            <w:div w:id="536507007">
              <w:marLeft w:val="0"/>
              <w:marRight w:val="0"/>
              <w:marTop w:val="0"/>
              <w:marBottom w:val="0"/>
              <w:divBdr>
                <w:top w:val="none" w:sz="0" w:space="0" w:color="auto"/>
                <w:left w:val="none" w:sz="0" w:space="0" w:color="auto"/>
                <w:bottom w:val="none" w:sz="0" w:space="0" w:color="auto"/>
                <w:right w:val="none" w:sz="0" w:space="0" w:color="auto"/>
              </w:divBdr>
            </w:div>
            <w:div w:id="605044840">
              <w:marLeft w:val="120"/>
              <w:marRight w:val="0"/>
              <w:marTop w:val="0"/>
              <w:marBottom w:val="0"/>
              <w:divBdr>
                <w:top w:val="none" w:sz="0" w:space="0" w:color="auto"/>
                <w:left w:val="none" w:sz="0" w:space="0" w:color="auto"/>
                <w:bottom w:val="none" w:sz="0" w:space="0" w:color="auto"/>
                <w:right w:val="none" w:sz="0" w:space="0" w:color="auto"/>
              </w:divBdr>
            </w:div>
          </w:divsChild>
        </w:div>
        <w:div w:id="23140503">
          <w:marLeft w:val="0"/>
          <w:marRight w:val="0"/>
          <w:marTop w:val="0"/>
          <w:marBottom w:val="0"/>
          <w:divBdr>
            <w:top w:val="none" w:sz="0" w:space="0" w:color="auto"/>
            <w:left w:val="none" w:sz="0" w:space="0" w:color="auto"/>
            <w:bottom w:val="none" w:sz="0" w:space="0" w:color="auto"/>
            <w:right w:val="none" w:sz="0" w:space="0" w:color="auto"/>
          </w:divBdr>
          <w:divsChild>
            <w:div w:id="70782045">
              <w:marLeft w:val="0"/>
              <w:marRight w:val="0"/>
              <w:marTop w:val="0"/>
              <w:marBottom w:val="0"/>
              <w:divBdr>
                <w:top w:val="none" w:sz="0" w:space="0" w:color="auto"/>
                <w:left w:val="none" w:sz="0" w:space="0" w:color="auto"/>
                <w:bottom w:val="none" w:sz="0" w:space="0" w:color="auto"/>
                <w:right w:val="none" w:sz="0" w:space="0" w:color="auto"/>
              </w:divBdr>
            </w:div>
            <w:div w:id="1556087224">
              <w:marLeft w:val="120"/>
              <w:marRight w:val="0"/>
              <w:marTop w:val="0"/>
              <w:marBottom w:val="0"/>
              <w:divBdr>
                <w:top w:val="none" w:sz="0" w:space="0" w:color="auto"/>
                <w:left w:val="none" w:sz="0" w:space="0" w:color="auto"/>
                <w:bottom w:val="none" w:sz="0" w:space="0" w:color="auto"/>
                <w:right w:val="none" w:sz="0" w:space="0" w:color="auto"/>
              </w:divBdr>
            </w:div>
          </w:divsChild>
        </w:div>
        <w:div w:id="787511611">
          <w:marLeft w:val="0"/>
          <w:marRight w:val="0"/>
          <w:marTop w:val="0"/>
          <w:marBottom w:val="0"/>
          <w:divBdr>
            <w:top w:val="none" w:sz="0" w:space="0" w:color="auto"/>
            <w:left w:val="none" w:sz="0" w:space="0" w:color="auto"/>
            <w:bottom w:val="none" w:sz="0" w:space="0" w:color="auto"/>
            <w:right w:val="none" w:sz="0" w:space="0" w:color="auto"/>
          </w:divBdr>
          <w:divsChild>
            <w:div w:id="1841004231">
              <w:marLeft w:val="0"/>
              <w:marRight w:val="0"/>
              <w:marTop w:val="0"/>
              <w:marBottom w:val="0"/>
              <w:divBdr>
                <w:top w:val="none" w:sz="0" w:space="0" w:color="auto"/>
                <w:left w:val="none" w:sz="0" w:space="0" w:color="auto"/>
                <w:bottom w:val="none" w:sz="0" w:space="0" w:color="auto"/>
                <w:right w:val="none" w:sz="0" w:space="0" w:color="auto"/>
              </w:divBdr>
            </w:div>
            <w:div w:id="1000891106">
              <w:marLeft w:val="120"/>
              <w:marRight w:val="0"/>
              <w:marTop w:val="0"/>
              <w:marBottom w:val="0"/>
              <w:divBdr>
                <w:top w:val="none" w:sz="0" w:space="0" w:color="auto"/>
                <w:left w:val="none" w:sz="0" w:space="0" w:color="auto"/>
                <w:bottom w:val="none" w:sz="0" w:space="0" w:color="auto"/>
                <w:right w:val="none" w:sz="0" w:space="0" w:color="auto"/>
              </w:divBdr>
            </w:div>
          </w:divsChild>
        </w:div>
        <w:div w:id="1499884558">
          <w:marLeft w:val="0"/>
          <w:marRight w:val="0"/>
          <w:marTop w:val="0"/>
          <w:marBottom w:val="0"/>
          <w:divBdr>
            <w:top w:val="none" w:sz="0" w:space="0" w:color="auto"/>
            <w:left w:val="none" w:sz="0" w:space="0" w:color="auto"/>
            <w:bottom w:val="none" w:sz="0" w:space="0" w:color="auto"/>
            <w:right w:val="none" w:sz="0" w:space="0" w:color="auto"/>
          </w:divBdr>
          <w:divsChild>
            <w:div w:id="2076510670">
              <w:marLeft w:val="0"/>
              <w:marRight w:val="0"/>
              <w:marTop w:val="0"/>
              <w:marBottom w:val="0"/>
              <w:divBdr>
                <w:top w:val="none" w:sz="0" w:space="0" w:color="auto"/>
                <w:left w:val="none" w:sz="0" w:space="0" w:color="auto"/>
                <w:bottom w:val="none" w:sz="0" w:space="0" w:color="auto"/>
                <w:right w:val="none" w:sz="0" w:space="0" w:color="auto"/>
              </w:divBdr>
            </w:div>
            <w:div w:id="911114078">
              <w:marLeft w:val="120"/>
              <w:marRight w:val="0"/>
              <w:marTop w:val="0"/>
              <w:marBottom w:val="0"/>
              <w:divBdr>
                <w:top w:val="none" w:sz="0" w:space="0" w:color="auto"/>
                <w:left w:val="none" w:sz="0" w:space="0" w:color="auto"/>
                <w:bottom w:val="none" w:sz="0" w:space="0" w:color="auto"/>
                <w:right w:val="none" w:sz="0" w:space="0" w:color="auto"/>
              </w:divBdr>
            </w:div>
          </w:divsChild>
        </w:div>
        <w:div w:id="247546123">
          <w:marLeft w:val="0"/>
          <w:marRight w:val="0"/>
          <w:marTop w:val="0"/>
          <w:marBottom w:val="0"/>
          <w:divBdr>
            <w:top w:val="none" w:sz="0" w:space="0" w:color="auto"/>
            <w:left w:val="none" w:sz="0" w:space="0" w:color="auto"/>
            <w:bottom w:val="none" w:sz="0" w:space="0" w:color="auto"/>
            <w:right w:val="none" w:sz="0" w:space="0" w:color="auto"/>
          </w:divBdr>
          <w:divsChild>
            <w:div w:id="2055737634">
              <w:marLeft w:val="0"/>
              <w:marRight w:val="0"/>
              <w:marTop w:val="0"/>
              <w:marBottom w:val="0"/>
              <w:divBdr>
                <w:top w:val="none" w:sz="0" w:space="0" w:color="auto"/>
                <w:left w:val="none" w:sz="0" w:space="0" w:color="auto"/>
                <w:bottom w:val="none" w:sz="0" w:space="0" w:color="auto"/>
                <w:right w:val="none" w:sz="0" w:space="0" w:color="auto"/>
              </w:divBdr>
            </w:div>
            <w:div w:id="16910575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150.statcan.gc.ca/t1/tbl1/en/tv.action?pid=1810025501" TargetMode="External"/><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1854</TotalTime>
  <Pages>24</Pages>
  <Words>1920</Words>
  <Characters>10946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Predicting rental rate growth in the canadian market</vt:lpstr>
    </vt:vector>
  </TitlesOfParts>
  <Company>Ryerson University</Company>
  <LinksUpToDate>false</LinksUpToDate>
  <CharactersWithSpaces>12841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rental rate growth in the canadian market</dc:title>
  <dc:subject>Rommel Agustin 500884909</dc:subject>
  <dc:creator>supervisor: Ceni babAoglu, phd</dc:creator>
  <cp:lastModifiedBy>Rommel Agustin</cp:lastModifiedBy>
  <cp:revision>86</cp:revision>
  <cp:lastPrinted>2016-05-18T13:48:00Z</cp:lastPrinted>
  <dcterms:created xsi:type="dcterms:W3CDTF">2021-10-31T18:59:00Z</dcterms:created>
  <dcterms:modified xsi:type="dcterms:W3CDTF">2021-11-07T20:58:00Z</dcterms:modified>
</cp:coreProperties>
</file>